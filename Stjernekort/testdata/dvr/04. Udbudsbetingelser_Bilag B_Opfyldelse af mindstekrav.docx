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19E4DB20" w:rsidR="00C62870" w:rsidRDefault="00C62870"/>
    <w:tbl>
      <w:tblPr>
        <w:tblStyle w:val="Tabel-Gitter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632E1222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ED780B">
              <w:t>B</w:t>
            </w:r>
          </w:p>
          <w:p w14:paraId="56CC9B59" w14:textId="77777777" w:rsidR="00C62870" w:rsidRDefault="00ED780B" w:rsidP="00454F01">
            <w:pPr>
              <w:pStyle w:val="Normal-FrontpageHeading2"/>
              <w:spacing w:line="240" w:lineRule="auto"/>
            </w:pPr>
            <w:r>
              <w:t xml:space="preserve">Opfyldelse af </w:t>
            </w:r>
          </w:p>
          <w:p w14:paraId="44F303F8" w14:textId="1D656B28" w:rsidR="00B013E6" w:rsidRDefault="00ED780B" w:rsidP="00454F01">
            <w:pPr>
              <w:pStyle w:val="Normal-FrontpageHeading2"/>
              <w:spacing w:line="240" w:lineRule="auto"/>
            </w:pPr>
            <w:r>
              <w:t>mindstekrav</w:t>
            </w:r>
            <w:r w:rsidR="00B21583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first" r:id="rId12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Pr="006F1C62" w:rsidRDefault="00C62870" w:rsidP="00C62870">
      <w:pPr>
        <w:spacing w:line="276" w:lineRule="auto"/>
        <w:jc w:val="both"/>
        <w:rPr>
          <w:b/>
          <w:sz w:val="22"/>
          <w:szCs w:val="22"/>
        </w:rPr>
      </w:pPr>
      <w:bookmarkStart w:id="1" w:name="SD_LAN_Contents"/>
      <w:bookmarkEnd w:id="0"/>
      <w:r w:rsidRPr="006F1C62">
        <w:rPr>
          <w:b/>
          <w:sz w:val="22"/>
          <w:szCs w:val="22"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6C1A5B03" w14:textId="623EC7EB" w:rsidR="00730FA1" w:rsidRDefault="00730FA1" w:rsidP="00C62870">
      <w:pPr>
        <w:spacing w:line="276" w:lineRule="auto"/>
      </w:pPr>
      <w:r>
        <w:t xml:space="preserve">Bilaget indeholder en samlet angivelse af </w:t>
      </w:r>
      <w:r w:rsidR="006C2580">
        <w:t xml:space="preserve">alle </w:t>
      </w:r>
      <w:r>
        <w:t>mindstekrav i udbudsmaterialet.</w:t>
      </w:r>
    </w:p>
    <w:p w14:paraId="4E3C87A8" w14:textId="032D0450" w:rsidR="00730FA1" w:rsidRDefault="00730FA1" w:rsidP="00C62870">
      <w:pPr>
        <w:spacing w:line="276" w:lineRule="auto"/>
      </w:pPr>
    </w:p>
    <w:p w14:paraId="1862C2D4" w14:textId="77777777" w:rsidR="00730FA1" w:rsidRDefault="00730FA1" w:rsidP="00730FA1">
      <w:pPr>
        <w:tabs>
          <w:tab w:val="right" w:leader="dot" w:pos="7938"/>
        </w:tabs>
        <w:spacing w:line="276" w:lineRule="auto"/>
      </w:pPr>
      <w:r w:rsidRPr="00BB2B04">
        <w:t xml:space="preserve">Et mindstekrav er et krav, som </w:t>
      </w:r>
      <w:r w:rsidRPr="00B33429">
        <w:rPr>
          <w:bCs/>
        </w:rPr>
        <w:t>ubetinget skal opfyldes</w:t>
      </w:r>
      <w:r w:rsidRPr="00BB2B04">
        <w:t xml:space="preserve"> og overholdes, idet fravigelser herfra ikke accepteres. Der kan således ikke tages forbehold over for krav, der er gjort til mindstekrav. </w:t>
      </w:r>
    </w:p>
    <w:p w14:paraId="1FD8F052" w14:textId="77777777" w:rsidR="00730FA1" w:rsidRDefault="00730FA1" w:rsidP="00730FA1">
      <w:pPr>
        <w:tabs>
          <w:tab w:val="right" w:leader="dot" w:pos="7938"/>
        </w:tabs>
        <w:spacing w:line="276" w:lineRule="auto"/>
      </w:pPr>
    </w:p>
    <w:p w14:paraId="5D8909DF" w14:textId="1FFFB5BF" w:rsidR="00252146" w:rsidRPr="00252146" w:rsidRDefault="00652761" w:rsidP="00252146">
      <w:pPr>
        <w:spacing w:line="276" w:lineRule="auto"/>
        <w:rPr>
          <w:b/>
          <w:bCs/>
        </w:rPr>
      </w:pPr>
      <w:r>
        <w:rPr>
          <w:b/>
          <w:bCs/>
        </w:rPr>
        <w:t>Alle mindstekrav s</w:t>
      </w:r>
      <w:r w:rsidR="00252146" w:rsidRPr="00252146">
        <w:rPr>
          <w:b/>
          <w:bCs/>
        </w:rPr>
        <w:t>kal være opfyldt</w:t>
      </w:r>
      <w:r>
        <w:rPr>
          <w:b/>
          <w:bCs/>
        </w:rPr>
        <w:t xml:space="preserve"> allerede i det indledende tilbud</w:t>
      </w:r>
      <w:r w:rsidR="0069334B">
        <w:rPr>
          <w:b/>
          <w:bCs/>
        </w:rPr>
        <w:t>, da Kunden forbeholder sig ret til at tildele Kontrakten til det indledende tilbud</w:t>
      </w:r>
      <w:r w:rsidR="00252146" w:rsidRPr="00252146">
        <w:rPr>
          <w:b/>
          <w:bCs/>
        </w:rPr>
        <w:t>.</w:t>
      </w:r>
    </w:p>
    <w:p w14:paraId="521728E7" w14:textId="1C3C74EF" w:rsidR="00252146" w:rsidRDefault="00252146" w:rsidP="00C62870">
      <w:pPr>
        <w:spacing w:line="276" w:lineRule="auto"/>
      </w:pPr>
    </w:p>
    <w:p w14:paraId="0CC99157" w14:textId="77777777" w:rsidR="006C2580" w:rsidRPr="00BB2B04" w:rsidRDefault="006C2580" w:rsidP="006C2580">
      <w:pPr>
        <w:spacing w:line="276" w:lineRule="auto"/>
        <w:rPr>
          <w:rFonts w:asciiTheme="minorHAnsi" w:hAnsiTheme="minorHAnsi"/>
        </w:rPr>
      </w:pPr>
      <w:r w:rsidRPr="00BB2B04">
        <w:rPr>
          <w:rFonts w:asciiTheme="minorHAnsi" w:hAnsiTheme="minorHAnsi"/>
        </w:rPr>
        <w:t>Såfremt mindstekravene ikke er opfyldt, anses det endelige tilbud for ukonditionsmæssigt, og tilbuddet vil ikke indgå i tilbudsvurderingen.</w:t>
      </w:r>
    </w:p>
    <w:p w14:paraId="565EC572" w14:textId="77777777" w:rsidR="006C2580" w:rsidRDefault="006C2580" w:rsidP="00C62870">
      <w:pPr>
        <w:spacing w:line="276" w:lineRule="auto"/>
      </w:pPr>
    </w:p>
    <w:p w14:paraId="1CE43079" w14:textId="179107BF" w:rsidR="00C62870" w:rsidRDefault="00C62870" w:rsidP="00C62870">
      <w:pPr>
        <w:spacing w:line="276" w:lineRule="auto"/>
        <w:rPr>
          <w:i/>
        </w:rPr>
      </w:pPr>
      <w:r>
        <w:t xml:space="preserve">Tilbudsgiver skal udfylde </w:t>
      </w:r>
      <w:r w:rsidR="00252146">
        <w:t>de</w:t>
      </w:r>
      <w:r>
        <w:t xml:space="preserve"> med gult markerede steder i form af</w:t>
      </w:r>
      <w:r w:rsidR="00252146">
        <w:t xml:space="preserve"> angivelse af ”ja” eller ”nej.</w:t>
      </w:r>
    </w:p>
    <w:p w14:paraId="7AC64A3F" w14:textId="77777777" w:rsidR="00C62870" w:rsidRDefault="00C62870" w:rsidP="00C62870">
      <w:pPr>
        <w:jc w:val="both"/>
      </w:pPr>
    </w:p>
    <w:tbl>
      <w:tblPr>
        <w:tblStyle w:val="Tabel-Gitter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1572E065" w14:textId="58ABF013" w:rsidR="00ED780B" w:rsidRDefault="00B21583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51591914" w:history="1">
        <w:r w:rsidR="00ED780B" w:rsidRPr="00084F43">
          <w:rPr>
            <w:rStyle w:val="Hyperlink"/>
            <w:noProof/>
          </w:rPr>
          <w:t>1.</w:t>
        </w:r>
        <w:r w:rsidR="00ED780B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</w:rPr>
          <w:tab/>
        </w:r>
        <w:r w:rsidR="00ED780B" w:rsidRPr="00084F43">
          <w:rPr>
            <w:rStyle w:val="Hyperlink"/>
            <w:noProof/>
          </w:rPr>
          <w:t>Mindstekrav</w:t>
        </w:r>
        <w:r w:rsidR="00ED780B">
          <w:rPr>
            <w:noProof/>
            <w:webHidden/>
          </w:rPr>
          <w:tab/>
        </w:r>
        <w:r w:rsidR="00ED780B">
          <w:rPr>
            <w:noProof/>
            <w:webHidden/>
          </w:rPr>
          <w:fldChar w:fldCharType="begin"/>
        </w:r>
        <w:r w:rsidR="00ED780B">
          <w:rPr>
            <w:noProof/>
            <w:webHidden/>
          </w:rPr>
          <w:instrText xml:space="preserve"> PAGEREF _Toc51591914 \h </w:instrText>
        </w:r>
        <w:r w:rsidR="00ED780B">
          <w:rPr>
            <w:noProof/>
            <w:webHidden/>
          </w:rPr>
        </w:r>
        <w:r w:rsidR="00ED780B">
          <w:rPr>
            <w:noProof/>
            <w:webHidden/>
          </w:rPr>
          <w:fldChar w:fldCharType="separate"/>
        </w:r>
        <w:r w:rsidR="00ED780B">
          <w:rPr>
            <w:noProof/>
            <w:webHidden/>
          </w:rPr>
          <w:t>1</w:t>
        </w:r>
        <w:r w:rsidR="00ED780B">
          <w:rPr>
            <w:noProof/>
            <w:webHidden/>
          </w:rPr>
          <w:fldChar w:fldCharType="end"/>
        </w:r>
      </w:hyperlink>
    </w:p>
    <w:p w14:paraId="2004CAD8" w14:textId="73174154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0EB68301" w:rsidR="00ED780B" w:rsidRDefault="00ED780B">
      <w:pPr>
        <w:pStyle w:val="Overskrift1"/>
        <w:spacing w:line="276" w:lineRule="auto"/>
      </w:pPr>
      <w:bookmarkStart w:id="6" w:name="_Toc51591914"/>
      <w:bookmarkStart w:id="7" w:name="_Toc508356003"/>
      <w:r>
        <w:lastRenderedPageBreak/>
        <w:t>Mindstekrav</w:t>
      </w:r>
      <w:bookmarkEnd w:id="6"/>
    </w:p>
    <w:p w14:paraId="0ACC63CC" w14:textId="7250CA13" w:rsidR="00ED780B" w:rsidRDefault="00ED780B" w:rsidP="00ED780B">
      <w:r>
        <w:t>Følgende mindstekrav er opfyldt på tidspunktet for afgivelse af tilbud:</w:t>
      </w:r>
    </w:p>
    <w:p w14:paraId="20653B1B" w14:textId="77DBE504" w:rsidR="00D6299D" w:rsidRDefault="00D6299D" w:rsidP="00ED780B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114"/>
        <w:gridCol w:w="4743"/>
        <w:gridCol w:w="1034"/>
      </w:tblGrid>
      <w:tr w:rsidR="00D6299D" w14:paraId="17D3D862" w14:textId="77777777" w:rsidTr="0021137B">
        <w:trPr>
          <w:tblHeader/>
        </w:trPr>
        <w:tc>
          <w:tcPr>
            <w:tcW w:w="8891" w:type="dxa"/>
            <w:gridSpan w:val="3"/>
            <w:shd w:val="clear" w:color="auto" w:fill="BFBFBF" w:themeFill="background1" w:themeFillShade="BF"/>
          </w:tcPr>
          <w:p w14:paraId="305F872F" w14:textId="77777777" w:rsid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  <w:r w:rsidRPr="00ED780B">
              <w:rPr>
                <w:b/>
                <w:bCs/>
                <w:sz w:val="24"/>
                <w:szCs w:val="24"/>
              </w:rPr>
              <w:t>Opfyldelse af mindstekrav</w:t>
            </w:r>
          </w:p>
          <w:p w14:paraId="3F9D7D11" w14:textId="21E38484" w:rsidR="00D6299D" w:rsidRPr="00D6299D" w:rsidRDefault="00D6299D" w:rsidP="00D629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6661" w14:paraId="4B941616" w14:textId="77777777" w:rsidTr="00B117EE">
        <w:trPr>
          <w:tblHeader/>
        </w:trPr>
        <w:tc>
          <w:tcPr>
            <w:tcW w:w="3114" w:type="dxa"/>
            <w:shd w:val="clear" w:color="auto" w:fill="BFBFBF" w:themeFill="background1" w:themeFillShade="BF"/>
          </w:tcPr>
          <w:p w14:paraId="01E019D0" w14:textId="77777777" w:rsidR="00D6299D" w:rsidRPr="00FF6661" w:rsidRDefault="00D6299D" w:rsidP="00D6299D">
            <w:pPr>
              <w:rPr>
                <w:b/>
                <w:bCs/>
              </w:rPr>
            </w:pPr>
            <w:r w:rsidRPr="00FF6661">
              <w:rPr>
                <w:b/>
                <w:bCs/>
              </w:rPr>
              <w:t>Dokument</w:t>
            </w:r>
          </w:p>
          <w:p w14:paraId="3520EDF6" w14:textId="77FEB7DA" w:rsidR="00D6299D" w:rsidRPr="00FF6661" w:rsidRDefault="00D6299D" w:rsidP="00D6299D"/>
        </w:tc>
        <w:tc>
          <w:tcPr>
            <w:tcW w:w="4743" w:type="dxa"/>
            <w:shd w:val="clear" w:color="auto" w:fill="BFBFBF" w:themeFill="background1" w:themeFillShade="BF"/>
          </w:tcPr>
          <w:p w14:paraId="4B55BF59" w14:textId="0D4AFE88" w:rsidR="00D6299D" w:rsidRPr="00FF6661" w:rsidRDefault="00D6299D" w:rsidP="00D6299D">
            <w:r w:rsidRPr="00FF6661">
              <w:rPr>
                <w:b/>
                <w:bCs/>
              </w:rPr>
              <w:t>Mindstekrav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14:paraId="339A9006" w14:textId="11136334" w:rsidR="00D6299D" w:rsidRPr="00FF6661" w:rsidRDefault="00D6299D" w:rsidP="00D6299D">
            <w:r w:rsidRPr="00FF6661">
              <w:rPr>
                <w:b/>
                <w:bCs/>
              </w:rPr>
              <w:t>Opfyldt</w:t>
            </w:r>
          </w:p>
        </w:tc>
      </w:tr>
      <w:tr w:rsidR="00FF6661" w14:paraId="7AAB8ABD" w14:textId="77777777" w:rsidTr="00B117EE">
        <w:tc>
          <w:tcPr>
            <w:tcW w:w="3114" w:type="dxa"/>
          </w:tcPr>
          <w:p w14:paraId="39770043" w14:textId="616DFF68" w:rsidR="00D6299D" w:rsidRPr="00102FD0" w:rsidRDefault="00D6299D" w:rsidP="00ED780B">
            <w:pPr>
              <w:rPr>
                <w:b/>
                <w:bCs/>
              </w:rPr>
            </w:pPr>
            <w:r w:rsidRPr="00102FD0">
              <w:rPr>
                <w:b/>
                <w:bCs/>
              </w:rPr>
              <w:t>Kontrakten</w:t>
            </w:r>
          </w:p>
          <w:p w14:paraId="0B203704" w14:textId="2D5FDFA1" w:rsidR="005D19CF" w:rsidRPr="00CC4F0A" w:rsidRDefault="005D19CF" w:rsidP="00ED780B">
            <w:pPr>
              <w:rPr>
                <w:highlight w:val="green"/>
              </w:rPr>
            </w:pPr>
          </w:p>
        </w:tc>
        <w:tc>
          <w:tcPr>
            <w:tcW w:w="4743" w:type="dxa"/>
          </w:tcPr>
          <w:p w14:paraId="3CFD6B47" w14:textId="62763650" w:rsidR="00102FD0" w:rsidRPr="00102FD0" w:rsidRDefault="00102FD0" w:rsidP="00102FD0">
            <w:pPr>
              <w:spacing w:line="276" w:lineRule="auto"/>
              <w:rPr>
                <w:bCs/>
              </w:rPr>
            </w:pPr>
            <w:r w:rsidRPr="00102FD0">
              <w:rPr>
                <w:bCs/>
              </w:rPr>
              <w:t xml:space="preserve">Kontrakten som sådan er et mindstekrav i sin helhed, bortset dog fra følgende punkter i </w:t>
            </w:r>
            <w:r>
              <w:rPr>
                <w:bCs/>
              </w:rPr>
              <w:t>K</w:t>
            </w:r>
            <w:r w:rsidRPr="00102FD0">
              <w:rPr>
                <w:bCs/>
              </w:rPr>
              <w:t>ontrakten, som tilbudsgiver må tage forbehold over for:</w:t>
            </w:r>
          </w:p>
          <w:p w14:paraId="61095776" w14:textId="77777777" w:rsidR="00102FD0" w:rsidRPr="00996B62" w:rsidRDefault="00102FD0" w:rsidP="00102FD0">
            <w:pPr>
              <w:spacing w:line="276" w:lineRule="auto"/>
            </w:pPr>
          </w:p>
          <w:p w14:paraId="3E6D2D73" w14:textId="77777777" w:rsidR="00102FD0" w:rsidRDefault="00102FD0" w:rsidP="00102FD0">
            <w:pPr>
              <w:pStyle w:val="Opstilling-talellerbogst"/>
              <w:numPr>
                <w:ilvl w:val="0"/>
                <w:numId w:val="22"/>
              </w:numPr>
              <w:spacing w:line="276" w:lineRule="auto"/>
            </w:pPr>
            <w:r w:rsidRPr="00996B62">
              <w:t xml:space="preserve">Kontraktens punkt </w:t>
            </w:r>
            <w:r>
              <w:t>5.</w:t>
            </w:r>
            <w:r w:rsidRPr="00803D9A">
              <w:t>8.</w:t>
            </w:r>
            <w:r w:rsidRPr="00996B62">
              <w:t xml:space="preserve"> (</w:t>
            </w:r>
            <w:r>
              <w:t>Audit</w:t>
            </w:r>
            <w:r w:rsidRPr="00996B62">
              <w:t>)</w:t>
            </w:r>
          </w:p>
          <w:p w14:paraId="7D75579C" w14:textId="77777777" w:rsidR="00102FD0" w:rsidRDefault="00102FD0" w:rsidP="00102FD0">
            <w:pPr>
              <w:pStyle w:val="Opstilling-talellerbogst"/>
              <w:numPr>
                <w:ilvl w:val="0"/>
                <w:numId w:val="22"/>
              </w:numPr>
              <w:spacing w:line="276" w:lineRule="auto"/>
            </w:pPr>
            <w:r>
              <w:t>Kontraktens punkt 17.2 (Bod). Der kan kun tages eventuelt forbehold over for bodsstørrelserne.</w:t>
            </w:r>
          </w:p>
          <w:p w14:paraId="19AEFCC7" w14:textId="77777777" w:rsidR="00102FD0" w:rsidRDefault="00102FD0" w:rsidP="00102FD0">
            <w:pPr>
              <w:pStyle w:val="Opstilling-talellerbogst"/>
              <w:numPr>
                <w:ilvl w:val="0"/>
                <w:numId w:val="22"/>
              </w:numPr>
              <w:spacing w:line="276" w:lineRule="auto"/>
            </w:pPr>
            <w:r>
              <w:t>Kontraktens punkt 21 (Erstatning og forsikring). Der kan kun tages eventuelt forbehold over for størrelsen af erstatningsmaksimum, som er fastsat til leverancevederlaget.</w:t>
            </w:r>
          </w:p>
          <w:p w14:paraId="69241091" w14:textId="77777777" w:rsidR="00102FD0" w:rsidRDefault="00102FD0" w:rsidP="00102FD0">
            <w:pPr>
              <w:pStyle w:val="Opstilling-talellerbogst"/>
              <w:numPr>
                <w:ilvl w:val="0"/>
                <w:numId w:val="22"/>
              </w:numPr>
              <w:spacing w:line="276" w:lineRule="auto"/>
            </w:pPr>
            <w:r>
              <w:t>Kontraktens punkt 23 (Rettigheder til Programmel og Dokumentation)</w:t>
            </w:r>
          </w:p>
          <w:p w14:paraId="6DEB52F1" w14:textId="77777777" w:rsidR="00D6299D" w:rsidRPr="00CC4F0A" w:rsidRDefault="00D6299D" w:rsidP="005D19CF">
            <w:pPr>
              <w:pStyle w:val="Opstilling-talellerbogst"/>
              <w:numPr>
                <w:ilvl w:val="0"/>
                <w:numId w:val="0"/>
              </w:numPr>
              <w:spacing w:line="276" w:lineRule="auto"/>
              <w:ind w:left="340" w:hanging="340"/>
              <w:rPr>
                <w:highlight w:val="green"/>
              </w:rPr>
            </w:pPr>
          </w:p>
        </w:tc>
        <w:tc>
          <w:tcPr>
            <w:tcW w:w="1034" w:type="dxa"/>
          </w:tcPr>
          <w:p w14:paraId="77D9D41E" w14:textId="03691E31" w:rsidR="00D6299D" w:rsidRDefault="00D6299D" w:rsidP="00ED780B">
            <w:r w:rsidRPr="00ED780B">
              <w:rPr>
                <w:highlight w:val="yellow"/>
              </w:rPr>
              <w:t>Ja/nej</w:t>
            </w:r>
          </w:p>
        </w:tc>
      </w:tr>
      <w:tr w:rsidR="00FF6661" w14:paraId="4516D2D9" w14:textId="77777777" w:rsidTr="00B117EE">
        <w:tc>
          <w:tcPr>
            <w:tcW w:w="3114" w:type="dxa"/>
          </w:tcPr>
          <w:p w14:paraId="35EB3891" w14:textId="7014B45D" w:rsidR="006E062F" w:rsidRPr="005D19CF" w:rsidRDefault="00C6342F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1 - Tidsplan</w:t>
            </w:r>
          </w:p>
        </w:tc>
        <w:tc>
          <w:tcPr>
            <w:tcW w:w="4743" w:type="dxa"/>
          </w:tcPr>
          <w:p w14:paraId="1C71E198" w14:textId="77777777" w:rsidR="008C5EE8" w:rsidRPr="00B17FBB" w:rsidRDefault="00C6342F" w:rsidP="006E062F">
            <w:pPr>
              <w:spacing w:line="276" w:lineRule="auto"/>
              <w:rPr>
                <w:rFonts w:eastAsia="Calibri"/>
                <w:u w:val="single"/>
              </w:rPr>
            </w:pPr>
            <w:r w:rsidRPr="00B17FBB">
              <w:rPr>
                <w:rFonts w:eastAsia="Calibri"/>
                <w:u w:val="single"/>
              </w:rPr>
              <w:t>Punkt 2.1:</w:t>
            </w:r>
          </w:p>
          <w:p w14:paraId="04BB81AC" w14:textId="77777777" w:rsidR="00C6342F" w:rsidRDefault="00C6342F" w:rsidP="006E062F">
            <w:pPr>
              <w:spacing w:line="276" w:lineRule="auto"/>
              <w:rPr>
                <w:rFonts w:eastAsia="Calibri"/>
              </w:rPr>
            </w:pPr>
          </w:p>
          <w:p w14:paraId="360923B8" w14:textId="77777777" w:rsidR="000F4E3E" w:rsidRDefault="000F4E3E" w:rsidP="000F4E3E">
            <w:r>
              <w:t>Leveranceforløbet ser således ud</w:t>
            </w:r>
            <w:r w:rsidRPr="003E5F4F">
              <w:t xml:space="preserve">: </w:t>
            </w:r>
          </w:p>
          <w:p w14:paraId="17AC1B85" w14:textId="77777777" w:rsidR="000F4E3E" w:rsidRDefault="000F4E3E" w:rsidP="000F4E3E"/>
          <w:p w14:paraId="40A87BCF" w14:textId="77777777" w:rsidR="000F4E3E" w:rsidRPr="009F0394" w:rsidRDefault="000F4E3E" w:rsidP="000F4E3E">
            <w:pPr>
              <w:pStyle w:val="Listeafsnit"/>
              <w:numPr>
                <w:ilvl w:val="0"/>
                <w:numId w:val="19"/>
              </w:numPr>
            </w:pPr>
            <w:r w:rsidRPr="009F0394">
              <w:t>Afklaringsfase</w:t>
            </w:r>
          </w:p>
          <w:p w14:paraId="1AA27A69" w14:textId="77777777" w:rsidR="000F4E3E" w:rsidRPr="009F0394" w:rsidRDefault="000F4E3E" w:rsidP="000F4E3E">
            <w:pPr>
              <w:pStyle w:val="Listeafsnit"/>
              <w:numPr>
                <w:ilvl w:val="0"/>
                <w:numId w:val="19"/>
              </w:numPr>
            </w:pPr>
            <w:r w:rsidRPr="009F0394">
              <w:t>Udviklingsfase</w:t>
            </w:r>
          </w:p>
          <w:p w14:paraId="11B91560" w14:textId="77777777" w:rsidR="000F4E3E" w:rsidRPr="00381967" w:rsidRDefault="000F4E3E" w:rsidP="000F4E3E">
            <w:pPr>
              <w:pStyle w:val="Listeafsnit"/>
              <w:numPr>
                <w:ilvl w:val="0"/>
                <w:numId w:val="19"/>
              </w:numPr>
            </w:pPr>
            <w:r w:rsidRPr="00381967">
              <w:t xml:space="preserve">Overtagelsesprøve </w:t>
            </w:r>
          </w:p>
          <w:p w14:paraId="0475BCAD" w14:textId="77777777" w:rsidR="000F4E3E" w:rsidRDefault="000F4E3E" w:rsidP="000F4E3E">
            <w:pPr>
              <w:pStyle w:val="Listeafsnit"/>
              <w:numPr>
                <w:ilvl w:val="0"/>
                <w:numId w:val="19"/>
              </w:numPr>
            </w:pPr>
            <w:r w:rsidRPr="00381967">
              <w:t>Driftsprøve</w:t>
            </w:r>
          </w:p>
          <w:p w14:paraId="1BE5D4FD" w14:textId="797C849A" w:rsidR="00C6342F" w:rsidRPr="005D19CF" w:rsidRDefault="00C6342F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5B28BE3B" w14:textId="52B87906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54001D" w14:paraId="671F24BD" w14:textId="77777777" w:rsidTr="00B117EE">
        <w:tc>
          <w:tcPr>
            <w:tcW w:w="3114" w:type="dxa"/>
          </w:tcPr>
          <w:p w14:paraId="7CA05956" w14:textId="2E903932" w:rsidR="0054001D" w:rsidRDefault="0054001D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8 – Databehandleraftale</w:t>
            </w:r>
          </w:p>
          <w:p w14:paraId="2B8161EB" w14:textId="7884070E" w:rsidR="0054001D" w:rsidRDefault="0054001D" w:rsidP="00FF6661">
            <w:pPr>
              <w:rPr>
                <w:b/>
                <w:bCs/>
              </w:rPr>
            </w:pPr>
          </w:p>
        </w:tc>
        <w:tc>
          <w:tcPr>
            <w:tcW w:w="4743" w:type="dxa"/>
          </w:tcPr>
          <w:p w14:paraId="1D964A77" w14:textId="6F7A30ED" w:rsidR="0054001D" w:rsidRPr="0054001D" w:rsidRDefault="0054001D" w:rsidP="0054001D">
            <w:pPr>
              <w:pStyle w:val="Listeafsnit"/>
              <w:numPr>
                <w:ilvl w:val="0"/>
                <w:numId w:val="21"/>
              </w:numPr>
              <w:spacing w:line="276" w:lineRule="auto"/>
              <w:rPr>
                <w:rFonts w:eastAsia="Calibri"/>
              </w:rPr>
            </w:pPr>
            <w:r w:rsidRPr="0054001D">
              <w:rPr>
                <w:rFonts w:eastAsia="Calibri"/>
              </w:rPr>
              <w:t>Bilaget er et mindstekrav i sin helhed.</w:t>
            </w:r>
          </w:p>
        </w:tc>
        <w:tc>
          <w:tcPr>
            <w:tcW w:w="1034" w:type="dxa"/>
          </w:tcPr>
          <w:p w14:paraId="29B385C2" w14:textId="086B818C" w:rsidR="0054001D" w:rsidRPr="00326100" w:rsidRDefault="0054001D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67F4AF97" w14:textId="77777777" w:rsidTr="00B117EE">
        <w:tc>
          <w:tcPr>
            <w:tcW w:w="3114" w:type="dxa"/>
          </w:tcPr>
          <w:p w14:paraId="1853729A" w14:textId="77777777" w:rsidR="006E062F" w:rsidRPr="00C758BD" w:rsidRDefault="00E3196E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Bilag 12 - </w:t>
            </w:r>
            <w:r w:rsidR="00C758BD" w:rsidRPr="00C758BD">
              <w:rPr>
                <w:b/>
                <w:bCs/>
              </w:rPr>
              <w:t>Leverancevederlag og betalingsplan samt øvrige priser</w:t>
            </w:r>
          </w:p>
          <w:p w14:paraId="0816B37D" w14:textId="7CFCF193" w:rsidR="00C758BD" w:rsidRPr="005D19CF" w:rsidRDefault="00C758BD" w:rsidP="00FF6661">
            <w:pPr>
              <w:rPr>
                <w:b/>
                <w:bCs/>
              </w:rPr>
            </w:pPr>
          </w:p>
        </w:tc>
        <w:tc>
          <w:tcPr>
            <w:tcW w:w="4743" w:type="dxa"/>
          </w:tcPr>
          <w:p w14:paraId="4C77A7E0" w14:textId="77777777" w:rsidR="000C7A28" w:rsidRPr="006B5EE9" w:rsidRDefault="006B5EE9" w:rsidP="006E062F">
            <w:pPr>
              <w:spacing w:line="276" w:lineRule="auto"/>
              <w:rPr>
                <w:rFonts w:eastAsia="Calibri"/>
                <w:u w:val="single"/>
              </w:rPr>
            </w:pPr>
            <w:r w:rsidRPr="006B5EE9">
              <w:rPr>
                <w:rFonts w:eastAsia="Calibri"/>
                <w:u w:val="single"/>
              </w:rPr>
              <w:t>Vejledningen:</w:t>
            </w:r>
          </w:p>
          <w:p w14:paraId="5614448B" w14:textId="77777777" w:rsidR="006B5EE9" w:rsidRDefault="006B5EE9" w:rsidP="006E062F">
            <w:pPr>
              <w:spacing w:line="276" w:lineRule="auto"/>
              <w:rPr>
                <w:rFonts w:eastAsia="Calibri"/>
              </w:rPr>
            </w:pPr>
          </w:p>
          <w:p w14:paraId="463F7B12" w14:textId="77777777" w:rsidR="002109A1" w:rsidRPr="002A09FB" w:rsidRDefault="002109A1" w:rsidP="002109A1">
            <w:pPr>
              <w:pStyle w:val="Listeafsnit"/>
              <w:numPr>
                <w:ilvl w:val="0"/>
                <w:numId w:val="20"/>
              </w:numPr>
            </w:pPr>
            <w:r w:rsidRPr="002A09FB">
              <w:t xml:space="preserve">Tilbudsgiver skal i Appendiks A udfylde samtlige de hvide felter med beløb til brug for beregningen af den tilbudstekniske pris. </w:t>
            </w:r>
          </w:p>
          <w:p w14:paraId="0C614C51" w14:textId="77777777" w:rsidR="002109A1" w:rsidRPr="002A09FB" w:rsidRDefault="002109A1" w:rsidP="002109A1">
            <w:pPr>
              <w:pStyle w:val="Listeafsnit"/>
              <w:numPr>
                <w:ilvl w:val="0"/>
                <w:numId w:val="20"/>
              </w:numPr>
            </w:pPr>
            <w:r w:rsidRPr="002A09FB">
              <w:t>Der skal angives priser i alle felter. Er prisen ”0”, skal dette angives.</w:t>
            </w:r>
          </w:p>
          <w:p w14:paraId="0BB96CB0" w14:textId="77777777" w:rsidR="002109A1" w:rsidRPr="002A09FB" w:rsidRDefault="002109A1" w:rsidP="002109A1">
            <w:pPr>
              <w:pStyle w:val="Listeafsnit"/>
              <w:numPr>
                <w:ilvl w:val="0"/>
                <w:numId w:val="20"/>
              </w:numPr>
            </w:pPr>
            <w:r w:rsidRPr="002A09FB">
              <w:t xml:space="preserve">Der kan ikke angives priser ud over de angivne priselementer. </w:t>
            </w:r>
          </w:p>
          <w:p w14:paraId="638B4452" w14:textId="77777777" w:rsidR="002109A1" w:rsidRPr="002A09FB" w:rsidRDefault="002109A1" w:rsidP="002109A1">
            <w:pPr>
              <w:pStyle w:val="Listeafsnit"/>
              <w:numPr>
                <w:ilvl w:val="0"/>
                <w:numId w:val="20"/>
              </w:numPr>
            </w:pPr>
            <w:r w:rsidRPr="002A09FB">
              <w:t>Der kan ikke tilbydes alternative prissætningsmodeller</w:t>
            </w:r>
          </w:p>
          <w:p w14:paraId="69F07C67" w14:textId="7243A9E7" w:rsidR="006B5EE9" w:rsidRPr="005D19CF" w:rsidRDefault="006B5EE9" w:rsidP="006E062F">
            <w:pPr>
              <w:spacing w:line="276" w:lineRule="auto"/>
              <w:rPr>
                <w:rFonts w:eastAsia="Calibri"/>
              </w:rPr>
            </w:pPr>
          </w:p>
        </w:tc>
        <w:tc>
          <w:tcPr>
            <w:tcW w:w="1034" w:type="dxa"/>
          </w:tcPr>
          <w:p w14:paraId="49E16BE3" w14:textId="219C505E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t>Ja/nej</w:t>
            </w:r>
          </w:p>
        </w:tc>
      </w:tr>
      <w:tr w:rsidR="00FF6661" w14:paraId="168ECBD0" w14:textId="77777777" w:rsidTr="00B117EE">
        <w:tc>
          <w:tcPr>
            <w:tcW w:w="3114" w:type="dxa"/>
          </w:tcPr>
          <w:p w14:paraId="087BB6F2" w14:textId="6240AB8B" w:rsidR="006E062F" w:rsidRPr="005D19CF" w:rsidRDefault="00B117EE" w:rsidP="00FF6661">
            <w:pPr>
              <w:rPr>
                <w:b/>
                <w:bCs/>
              </w:rPr>
            </w:pPr>
            <w:r>
              <w:rPr>
                <w:b/>
                <w:bCs/>
              </w:rPr>
              <w:t>Bilag 14 - Prøver</w:t>
            </w:r>
          </w:p>
        </w:tc>
        <w:tc>
          <w:tcPr>
            <w:tcW w:w="4743" w:type="dxa"/>
          </w:tcPr>
          <w:p w14:paraId="50604133" w14:textId="77777777" w:rsidR="00FF6661" w:rsidRPr="00EC09BD" w:rsidRDefault="00B117EE" w:rsidP="006E062F">
            <w:pPr>
              <w:spacing w:line="276" w:lineRule="auto"/>
              <w:rPr>
                <w:u w:val="single"/>
              </w:rPr>
            </w:pPr>
            <w:r w:rsidRPr="00EC09BD">
              <w:rPr>
                <w:u w:val="single"/>
              </w:rPr>
              <w:t>Punkt 1:</w:t>
            </w:r>
          </w:p>
          <w:p w14:paraId="29EA1321" w14:textId="77777777" w:rsidR="00B117EE" w:rsidRDefault="00B117EE" w:rsidP="006E062F">
            <w:pPr>
              <w:spacing w:line="276" w:lineRule="auto"/>
            </w:pPr>
          </w:p>
          <w:p w14:paraId="3B15621F" w14:textId="77777777" w:rsidR="00EC09BD" w:rsidRPr="00442169" w:rsidRDefault="00EC09BD" w:rsidP="00EC09BD">
            <w:r w:rsidRPr="00442169">
              <w:t xml:space="preserve">Afprøvning af </w:t>
            </w:r>
            <w:r>
              <w:t>Løsningen og den tilhørende Dokumentation</w:t>
            </w:r>
            <w:r w:rsidRPr="00442169">
              <w:t xml:space="preserve"> sker ved gennemførelse af følgende prøver: </w:t>
            </w:r>
          </w:p>
          <w:p w14:paraId="3E621175" w14:textId="77777777" w:rsidR="00EC09BD" w:rsidRPr="00442169" w:rsidRDefault="00EC09BD" w:rsidP="00EC09BD"/>
          <w:p w14:paraId="09BA4372" w14:textId="77777777" w:rsidR="00EC09BD" w:rsidRPr="00463F26" w:rsidRDefault="00EC09BD" w:rsidP="00EC09BD">
            <w:pPr>
              <w:pStyle w:val="Listeafsnit"/>
              <w:numPr>
                <w:ilvl w:val="0"/>
                <w:numId w:val="19"/>
              </w:numPr>
            </w:pPr>
            <w:r w:rsidRPr="00463F26">
              <w:lastRenderedPageBreak/>
              <w:t xml:space="preserve">Overtagelsesprøve </w:t>
            </w:r>
            <w:r>
              <w:t xml:space="preserve"> </w:t>
            </w:r>
          </w:p>
          <w:p w14:paraId="49BA146D" w14:textId="77777777" w:rsidR="00EC09BD" w:rsidRPr="00463F26" w:rsidRDefault="00EC09BD" w:rsidP="00EC09BD">
            <w:pPr>
              <w:pStyle w:val="Listeafsnit"/>
              <w:numPr>
                <w:ilvl w:val="0"/>
                <w:numId w:val="19"/>
              </w:numPr>
            </w:pPr>
            <w:r w:rsidRPr="00463F26">
              <w:t>Driftsprøve</w:t>
            </w:r>
          </w:p>
          <w:p w14:paraId="0D26146B" w14:textId="1B4DE94B" w:rsidR="00B117EE" w:rsidRPr="005D19CF" w:rsidRDefault="00B117EE" w:rsidP="00B117EE">
            <w:pPr>
              <w:spacing w:line="276" w:lineRule="auto"/>
            </w:pPr>
          </w:p>
        </w:tc>
        <w:tc>
          <w:tcPr>
            <w:tcW w:w="1034" w:type="dxa"/>
          </w:tcPr>
          <w:p w14:paraId="08EA10AF" w14:textId="76B56787" w:rsidR="00FF6661" w:rsidRPr="00326100" w:rsidRDefault="00FF6661" w:rsidP="00FF6661">
            <w:pPr>
              <w:rPr>
                <w:highlight w:val="yellow"/>
              </w:rPr>
            </w:pPr>
            <w:r w:rsidRPr="00326100">
              <w:rPr>
                <w:highlight w:val="yellow"/>
              </w:rPr>
              <w:lastRenderedPageBreak/>
              <w:t>Ja/nej</w:t>
            </w:r>
          </w:p>
        </w:tc>
      </w:tr>
    </w:tbl>
    <w:p w14:paraId="49EDBCF1" w14:textId="77777777" w:rsidR="00D6299D" w:rsidRDefault="00D6299D" w:rsidP="00ED780B"/>
    <w:p w14:paraId="00A8A60A" w14:textId="60F67904" w:rsidR="00ED780B" w:rsidRDefault="00ED780B" w:rsidP="00ED780B"/>
    <w:bookmarkEnd w:id="7"/>
    <w:p w14:paraId="6A8D6ECF" w14:textId="77777777" w:rsidR="00ED780B" w:rsidRDefault="00ED780B" w:rsidP="00ED780B"/>
    <w:sectPr w:rsidR="00ED780B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66B6" w14:textId="77777777" w:rsidR="00127469" w:rsidRDefault="00127469">
      <w:r>
        <w:separator/>
      </w:r>
    </w:p>
  </w:endnote>
  <w:endnote w:type="continuationSeparator" w:id="0">
    <w:p w14:paraId="64A8653D" w14:textId="77777777" w:rsidR="00127469" w:rsidRDefault="00127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5B88F98B" w:rsidR="00B013E6" w:rsidRDefault="00B21583">
    <w:pPr>
      <w:pStyle w:val="Sidefod"/>
    </w:pPr>
    <w:r>
      <w:rPr>
        <w:noProof/>
        <w:lang w:val="en-US" w:eastAsia="en-US"/>
      </w:rPr>
      <w:drawing>
        <wp:anchor distT="0" distB="0" distL="114300" distR="114300" simplePos="0" relativeHeight="251658241" behindDoc="0" locked="0" layoutInCell="1" allowOverlap="1" wp14:anchorId="1FEC8D74" wp14:editId="50FB628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D082601" w:rsidR="00B013E6" w:rsidRDefault="00B013E6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19CA341C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2C940DBC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87B3" w14:textId="1B8E724D" w:rsidR="00442652" w:rsidRDefault="00442652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17AAB4FD" w:rsidR="00B013E6" w:rsidRPr="001A5FB4" w:rsidRDefault="00B21583">
    <w:pPr>
      <w:pStyle w:val="Sidefod"/>
      <w:tabs>
        <w:tab w:val="clear" w:pos="9509"/>
        <w:tab w:val="right" w:pos="9507"/>
      </w:tabs>
      <w:ind w:firstLine="624"/>
      <w:rPr>
        <w:sz w:val="12"/>
        <w:szCs w:val="12"/>
      </w:rPr>
    </w:pPr>
    <w:r w:rsidRPr="001A5FB4">
      <w:rPr>
        <w:sz w:val="12"/>
        <w:szCs w:val="12"/>
      </w:rPr>
      <w:t xml:space="preserve">Bilag </w:t>
    </w:r>
    <w:r w:rsidR="00ED780B" w:rsidRPr="001A5FB4">
      <w:rPr>
        <w:sz w:val="12"/>
        <w:szCs w:val="12"/>
      </w:rPr>
      <w:t>B</w:t>
    </w:r>
    <w:r w:rsidRPr="001A5FB4">
      <w:rPr>
        <w:sz w:val="12"/>
        <w:szCs w:val="12"/>
      </w:rPr>
      <w:ptab w:relativeTo="margin" w:alignment="center" w:leader="none"/>
    </w:r>
    <w:r w:rsidR="00ED780B" w:rsidRPr="001A5FB4">
      <w:rPr>
        <w:sz w:val="12"/>
        <w:szCs w:val="12"/>
      </w:rPr>
      <w:t>Opfyldelse af mindstekrav</w:t>
    </w:r>
    <w:r w:rsidRPr="001A5FB4">
      <w:rPr>
        <w:sz w:val="12"/>
        <w:szCs w:val="12"/>
      </w:rPr>
      <w:ptab w:relativeTo="margin" w:alignment="right" w:leader="none"/>
    </w:r>
    <w:r w:rsidRPr="001A5FB4">
      <w:rPr>
        <w:sz w:val="12"/>
        <w:szCs w:val="12"/>
      </w:rPr>
      <w:t xml:space="preserve">Side </w:t>
    </w:r>
    <w:r w:rsidRPr="001A5FB4">
      <w:rPr>
        <w:sz w:val="12"/>
        <w:szCs w:val="12"/>
      </w:rPr>
      <w:fldChar w:fldCharType="begin"/>
    </w:r>
    <w:r w:rsidRPr="001A5FB4">
      <w:rPr>
        <w:sz w:val="12"/>
        <w:szCs w:val="12"/>
      </w:rPr>
      <w:instrText>PAGE   \* MERGEFORMAT</w:instrText>
    </w:r>
    <w:r w:rsidRPr="001A5FB4">
      <w:rPr>
        <w:sz w:val="12"/>
        <w:szCs w:val="12"/>
      </w:rPr>
      <w:fldChar w:fldCharType="separate"/>
    </w:r>
    <w:r w:rsidRPr="001A5FB4">
      <w:rPr>
        <w:noProof/>
        <w:sz w:val="12"/>
        <w:szCs w:val="12"/>
      </w:rPr>
      <w:t>1</w:t>
    </w:r>
    <w:r w:rsidRPr="001A5FB4">
      <w:rPr>
        <w:sz w:val="12"/>
        <w:szCs w:val="1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FB71" w14:textId="78B427F5" w:rsidR="00442652" w:rsidRDefault="0044265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B791F" w14:textId="77777777" w:rsidR="00127469" w:rsidRDefault="00127469">
      <w:r>
        <w:separator/>
      </w:r>
    </w:p>
  </w:footnote>
  <w:footnote w:type="continuationSeparator" w:id="0">
    <w:p w14:paraId="025C49F0" w14:textId="77777777" w:rsidR="00127469" w:rsidRDefault="00127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Sidehoved"/>
      <w:spacing w:line="310" w:lineRule="atLeast"/>
    </w:pPr>
  </w:p>
  <w:p w14:paraId="7A4E037C" w14:textId="77777777" w:rsidR="00B013E6" w:rsidRDefault="00B013E6">
    <w:pPr>
      <w:pStyle w:val="Sidehoved"/>
      <w:spacing w:line="120" w:lineRule="atLeast"/>
    </w:pPr>
  </w:p>
  <w:p w14:paraId="1DE8B28C" w14:textId="77777777" w:rsidR="00B013E6" w:rsidRDefault="00B013E6">
    <w:pPr>
      <w:pStyle w:val="Sidehoved"/>
      <w:spacing w:line="120" w:lineRule="atLeast"/>
    </w:pPr>
  </w:p>
  <w:p w14:paraId="03165A23" w14:textId="77777777" w:rsidR="00B013E6" w:rsidRDefault="00B013E6">
    <w:pPr>
      <w:pStyle w:val="Sidehoved"/>
      <w:spacing w:line="120" w:lineRule="atLeast"/>
    </w:pPr>
  </w:p>
  <w:p w14:paraId="0B8CA9D0" w14:textId="77777777" w:rsidR="00B013E6" w:rsidRDefault="00B013E6">
    <w:pPr>
      <w:pStyle w:val="Sidehoved"/>
      <w:spacing w:line="120" w:lineRule="atLeast"/>
    </w:pPr>
  </w:p>
  <w:p w14:paraId="2E5B53C7" w14:textId="77777777" w:rsidR="00B013E6" w:rsidRDefault="00B013E6">
    <w:pPr>
      <w:pStyle w:val="Sidehoved"/>
      <w:spacing w:line="120" w:lineRule="atLeast"/>
    </w:pPr>
  </w:p>
  <w:p w14:paraId="00A9C125" w14:textId="77777777" w:rsidR="00B013E6" w:rsidRDefault="00B013E6">
    <w:pPr>
      <w:pStyle w:val="Sidehoved"/>
      <w:spacing w:line="120" w:lineRule="atLeast"/>
    </w:pPr>
  </w:p>
  <w:p w14:paraId="0B635417" w14:textId="77777777" w:rsidR="00B013E6" w:rsidRDefault="00B013E6">
    <w:pPr>
      <w:pStyle w:val="Sidehoved"/>
      <w:spacing w:line="120" w:lineRule="atLeast"/>
    </w:pPr>
  </w:p>
  <w:p w14:paraId="7C9DB58E" w14:textId="77777777" w:rsidR="00B013E6" w:rsidRDefault="00B013E6">
    <w:pPr>
      <w:pStyle w:val="Sidehoved"/>
      <w:spacing w:line="120" w:lineRule="atLeast"/>
    </w:pPr>
  </w:p>
  <w:p w14:paraId="494B0950" w14:textId="77777777" w:rsidR="00B013E6" w:rsidRDefault="00B013E6">
    <w:pPr>
      <w:pStyle w:val="Sidehoved"/>
      <w:spacing w:line="120" w:lineRule="atLeast"/>
    </w:pPr>
  </w:p>
  <w:p w14:paraId="5EB11E4C" w14:textId="77777777" w:rsidR="00B013E6" w:rsidRDefault="00B013E6">
    <w:pPr>
      <w:pStyle w:val="Sidehoved"/>
      <w:spacing w:line="120" w:lineRule="atLeast"/>
    </w:pPr>
  </w:p>
  <w:p w14:paraId="4BE43A73" w14:textId="77777777" w:rsidR="00B013E6" w:rsidRDefault="00B013E6">
    <w:pPr>
      <w:pStyle w:val="Sidehoved"/>
      <w:spacing w:line="120" w:lineRule="atLeast"/>
    </w:pPr>
  </w:p>
  <w:p w14:paraId="0DA33CC0" w14:textId="77777777" w:rsidR="00B013E6" w:rsidRDefault="00B013E6">
    <w:pPr>
      <w:pStyle w:val="Sidehoved"/>
      <w:spacing w:line="120" w:lineRule="atLeast"/>
    </w:pPr>
  </w:p>
  <w:p w14:paraId="4A5E459A" w14:textId="77777777" w:rsidR="00B013E6" w:rsidRDefault="00B013E6">
    <w:pPr>
      <w:pStyle w:val="Sidehoved"/>
      <w:spacing w:line="120" w:lineRule="atLeast"/>
    </w:pPr>
  </w:p>
  <w:p w14:paraId="1DA0F319" w14:textId="77777777" w:rsidR="00B013E6" w:rsidRDefault="00B013E6">
    <w:pPr>
      <w:pStyle w:val="Sidehoved"/>
      <w:spacing w:line="120" w:lineRule="atLeast"/>
    </w:pPr>
  </w:p>
  <w:p w14:paraId="429ACADE" w14:textId="77777777" w:rsidR="00B013E6" w:rsidRDefault="00B013E6">
    <w:pPr>
      <w:pStyle w:val="Sidehoved"/>
      <w:spacing w:line="120" w:lineRule="atLeast"/>
    </w:pPr>
  </w:p>
  <w:p w14:paraId="476576BF" w14:textId="77777777" w:rsidR="00B013E6" w:rsidRDefault="00B013E6">
    <w:pPr>
      <w:pStyle w:val="Sidehoved"/>
      <w:spacing w:line="120" w:lineRule="atLeast"/>
    </w:pPr>
  </w:p>
  <w:p w14:paraId="1A895DE6" w14:textId="77777777" w:rsidR="00B013E6" w:rsidRDefault="00B013E6">
    <w:pPr>
      <w:pStyle w:val="Sidehoved"/>
      <w:spacing w:line="120" w:lineRule="atLeast"/>
    </w:pPr>
  </w:p>
  <w:p w14:paraId="22E3F23C" w14:textId="77777777" w:rsidR="00B013E6" w:rsidRDefault="00B013E6">
    <w:pPr>
      <w:pStyle w:val="Sidehoved"/>
      <w:spacing w:line="120" w:lineRule="atLeast"/>
    </w:pPr>
  </w:p>
  <w:p w14:paraId="1DD0ABAF" w14:textId="77777777" w:rsidR="00B013E6" w:rsidRDefault="00B013E6">
    <w:pPr>
      <w:pStyle w:val="Sidehoved"/>
      <w:spacing w:line="120" w:lineRule="atLeast"/>
    </w:pPr>
  </w:p>
  <w:p w14:paraId="695721C7" w14:textId="77777777" w:rsidR="00B013E6" w:rsidRDefault="00B013E6">
    <w:pPr>
      <w:pStyle w:val="Sidehoved"/>
      <w:spacing w:line="120" w:lineRule="atLeast"/>
    </w:pPr>
  </w:p>
  <w:p w14:paraId="4EB7BAE4" w14:textId="77777777" w:rsidR="00B013E6" w:rsidRDefault="00B013E6">
    <w:pPr>
      <w:pStyle w:val="Sidehoved"/>
      <w:spacing w:line="120" w:lineRule="atLeast"/>
    </w:pPr>
  </w:p>
  <w:p w14:paraId="7989905F" w14:textId="77777777" w:rsidR="00B013E6" w:rsidRDefault="00B013E6">
    <w:pPr>
      <w:pStyle w:val="Sidehoved"/>
      <w:spacing w:line="120" w:lineRule="atLeast"/>
    </w:pPr>
  </w:p>
  <w:p w14:paraId="2D747AA8" w14:textId="77777777" w:rsidR="00B013E6" w:rsidRDefault="00B013E6">
    <w:pPr>
      <w:pStyle w:val="Sidehoved"/>
      <w:spacing w:line="120" w:lineRule="atLeast"/>
    </w:pPr>
  </w:p>
  <w:p w14:paraId="68925978" w14:textId="77777777" w:rsidR="00B013E6" w:rsidRDefault="00B013E6">
    <w:pPr>
      <w:pStyle w:val="Sidehoved"/>
      <w:spacing w:line="120" w:lineRule="atLeast"/>
    </w:pPr>
  </w:p>
  <w:p w14:paraId="517F33A6" w14:textId="77777777" w:rsidR="00B013E6" w:rsidRDefault="00B013E6">
    <w:pPr>
      <w:pStyle w:val="Sidehoved"/>
      <w:spacing w:line="190" w:lineRule="atLeast"/>
    </w:pPr>
  </w:p>
  <w:p w14:paraId="17ED4617" w14:textId="77777777" w:rsidR="00B013E6" w:rsidRDefault="00B013E6">
    <w:pPr>
      <w:pStyle w:val="Sidehoved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Sidehoved"/>
    </w:pPr>
  </w:p>
  <w:p w14:paraId="68AFF44A" w14:textId="77777777" w:rsidR="00B013E6" w:rsidRDefault="00B013E6">
    <w:pPr>
      <w:pStyle w:val="Sidehoved"/>
    </w:pPr>
  </w:p>
  <w:p w14:paraId="413BAF79" w14:textId="77777777" w:rsidR="00B013E6" w:rsidRDefault="00B013E6">
    <w:pPr>
      <w:pStyle w:val="Sidehoved"/>
    </w:pPr>
  </w:p>
  <w:p w14:paraId="29C780B6" w14:textId="77777777" w:rsidR="00B013E6" w:rsidRDefault="00B013E6">
    <w:pPr>
      <w:pStyle w:val="Sidehoved"/>
    </w:pPr>
  </w:p>
  <w:p w14:paraId="65A19218" w14:textId="77777777" w:rsidR="00B013E6" w:rsidRDefault="00B013E6">
    <w:pPr>
      <w:pStyle w:val="Sidehoved"/>
    </w:pPr>
  </w:p>
  <w:p w14:paraId="026E839B" w14:textId="77777777" w:rsidR="00B013E6" w:rsidRDefault="00B013E6">
    <w:pPr>
      <w:pStyle w:val="Sidehoved"/>
    </w:pPr>
  </w:p>
  <w:p w14:paraId="64BB7F76" w14:textId="77777777" w:rsidR="00B013E6" w:rsidRDefault="00B013E6">
    <w:pPr>
      <w:pStyle w:val="Sidehoved"/>
    </w:pPr>
  </w:p>
  <w:p w14:paraId="0815CDE1" w14:textId="77777777" w:rsidR="00B013E6" w:rsidRDefault="00B013E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Sidehoved"/>
      <w:spacing w:line="310" w:lineRule="atLeast"/>
      <w:ind w:left="0"/>
    </w:pPr>
  </w:p>
  <w:p w14:paraId="0D4DD709" w14:textId="77777777" w:rsidR="00B013E6" w:rsidRDefault="00B013E6">
    <w:pPr>
      <w:pStyle w:val="Sidehoved"/>
      <w:ind w:left="0"/>
    </w:pPr>
    <w:bookmarkStart w:id="3" w:name="SD_ReportMenuA4"/>
    <w:bookmarkEnd w:id="3"/>
  </w:p>
  <w:p w14:paraId="7E3F1EFA" w14:textId="77777777" w:rsidR="00B013E6" w:rsidRDefault="00B013E6">
    <w:pPr>
      <w:pStyle w:val="Sidehoved"/>
      <w:ind w:left="0"/>
    </w:pPr>
  </w:p>
  <w:p w14:paraId="56944B30" w14:textId="77777777" w:rsidR="00B013E6" w:rsidRDefault="00B013E6">
    <w:pPr>
      <w:pStyle w:val="Sidehoved"/>
      <w:tabs>
        <w:tab w:val="right" w:pos="9412"/>
      </w:tabs>
      <w:ind w:left="0"/>
    </w:pPr>
  </w:p>
  <w:p w14:paraId="12155FB6" w14:textId="77777777" w:rsidR="00B013E6" w:rsidRDefault="00B013E6">
    <w:pPr>
      <w:pStyle w:val="Sidehoved"/>
      <w:spacing w:line="180" w:lineRule="atLeast"/>
      <w:ind w:left="0"/>
    </w:pPr>
  </w:p>
  <w:p w14:paraId="5905727A" w14:textId="77777777" w:rsidR="00B013E6" w:rsidRDefault="00B013E6">
    <w:pPr>
      <w:pStyle w:val="Sidehoved"/>
      <w:spacing w:line="110" w:lineRule="exact"/>
      <w:ind w:left="0"/>
    </w:pPr>
  </w:p>
  <w:p w14:paraId="4105965A" w14:textId="77777777" w:rsidR="00B013E6" w:rsidRDefault="00B013E6">
    <w:pPr>
      <w:pStyle w:val="Sidehoved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Sidehoved"/>
      <w:ind w:left="0"/>
    </w:pPr>
  </w:p>
  <w:p w14:paraId="6B79314F" w14:textId="77777777" w:rsidR="00B013E6" w:rsidRDefault="00B013E6">
    <w:pPr>
      <w:pStyle w:val="Sidehoved"/>
      <w:ind w:left="0"/>
    </w:pPr>
  </w:p>
  <w:p w14:paraId="236596B7" w14:textId="77777777" w:rsidR="00B013E6" w:rsidRDefault="00B013E6">
    <w:pPr>
      <w:pStyle w:val="Sidehoved"/>
      <w:ind w:left="0"/>
    </w:pPr>
  </w:p>
  <w:p w14:paraId="0B53BD6E" w14:textId="77777777" w:rsidR="00B013E6" w:rsidRDefault="00B013E6">
    <w:pPr>
      <w:pStyle w:val="Sidehoved"/>
      <w:ind w:left="0"/>
    </w:pPr>
  </w:p>
  <w:p w14:paraId="2696DB5C" w14:textId="77777777" w:rsidR="00B013E6" w:rsidRDefault="00B013E6">
    <w:pPr>
      <w:pStyle w:val="Sidehoved"/>
      <w:ind w:left="0"/>
    </w:pPr>
  </w:p>
  <w:p w14:paraId="046A2D52" w14:textId="77777777" w:rsidR="00B013E6" w:rsidRDefault="00B013E6">
    <w:pPr>
      <w:pStyle w:val="Sidehoved"/>
      <w:ind w:left="0"/>
    </w:pPr>
  </w:p>
  <w:p w14:paraId="78594E8B" w14:textId="77777777" w:rsidR="00B013E6" w:rsidRDefault="00B013E6">
    <w:pPr>
      <w:pStyle w:val="Sidehoved"/>
      <w:spacing w:line="140" w:lineRule="atLeast"/>
      <w:ind w:left="0"/>
    </w:pPr>
  </w:p>
  <w:p w14:paraId="15272DB3" w14:textId="77777777" w:rsidR="00B013E6" w:rsidRDefault="00B013E6">
    <w:pPr>
      <w:pStyle w:val="Sidehove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Sidehoved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Sidet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6" type="#_x0000_t202" style="position:absolute;left:0;text-align:left;margin-left:-31.25pt;margin-top:11.45pt;width:108.95pt;height:1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Sidetal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Sidehoved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Sidehoved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Sidehoved"/>
      <w:rPr>
        <w:lang w:val="en-US"/>
      </w:rPr>
    </w:pPr>
  </w:p>
  <w:p w14:paraId="6D231334" w14:textId="77777777" w:rsidR="00B013E6" w:rsidRDefault="00B013E6">
    <w:pPr>
      <w:pStyle w:val="Sidehoved"/>
      <w:rPr>
        <w:lang w:val="en-US"/>
      </w:rPr>
    </w:pPr>
  </w:p>
  <w:p w14:paraId="75A491CC" w14:textId="77777777" w:rsidR="00B013E6" w:rsidRDefault="00B013E6">
    <w:pPr>
      <w:pStyle w:val="Sidehoved"/>
      <w:rPr>
        <w:lang w:val="en-US"/>
      </w:rPr>
    </w:pPr>
  </w:p>
  <w:p w14:paraId="457A2C21" w14:textId="77777777" w:rsidR="00B013E6" w:rsidRDefault="00B013E6">
    <w:pPr>
      <w:pStyle w:val="Sidehoved"/>
      <w:rPr>
        <w:lang w:val="en-US"/>
      </w:rPr>
    </w:pPr>
  </w:p>
  <w:p w14:paraId="7AFBD2EA" w14:textId="77777777" w:rsidR="00B013E6" w:rsidRDefault="00B013E6">
    <w:pPr>
      <w:pStyle w:val="Sidehoved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Sidehoved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Sidehoved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77777777" w:rsidR="00B013E6" w:rsidRDefault="00B21583">
                          <w:pPr>
                            <w:pStyle w:val="Footer-Letter"/>
                          </w:pPr>
                          <w:fldSimple w:instr=" FILENAME  \p  \* MERGEFORMAT ">
                            <w:r>
                              <w:rPr>
                                <w:noProof/>
                              </w:rPr>
                              <w:t>C:\Users\MAB\AppData\Local\cBrain\DMS\DMS Temp\Bilag 02_Hovedtidsplan og detaljeret tidsplan{RM-3tNgmVG}.docx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27" type="#_x0000_t202" style="position:absolute;left:0;text-align:left;margin-left:-453.9pt;margin-top:11.9pt;width:453.55pt;height:11.35pt;z-index:251658243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YPXw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" filled="f" stroked="f" strokeweight=".5pt">
              <v:textbox inset="0,0,0,0">
                <w:txbxContent>
                  <w:p w14:paraId="372DFE49" w14:textId="77777777" w:rsidR="00B013E6" w:rsidRDefault="00B21583">
                    <w:pPr>
                      <w:pStyle w:val="Footer-Letter"/>
                    </w:pPr>
                    <w:fldSimple w:instr=" FILENAME  \p  \* MERGEFORMAT ">
                      <w:r>
                        <w:rPr>
                          <w:noProof/>
                        </w:rPr>
                        <w:t>C:\Users\MAB\AppData\Local\cBrain\DMS\DMS Temp\Bilag 02_Hovedtidsplan og detaljeret tidsplan{RM-3tNgmVG}.docx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Sidehoved"/>
      <w:tabs>
        <w:tab w:val="clear" w:pos="8901"/>
        <w:tab w:val="right" w:pos="8917"/>
      </w:tabs>
    </w:pPr>
  </w:p>
  <w:p w14:paraId="2702F2E8" w14:textId="77777777" w:rsidR="00B013E6" w:rsidRDefault="00B013E6">
    <w:pPr>
      <w:pStyle w:val="Sidehoved"/>
      <w:tabs>
        <w:tab w:val="clear" w:pos="8901"/>
        <w:tab w:val="right" w:pos="8917"/>
      </w:tabs>
    </w:pPr>
  </w:p>
  <w:p w14:paraId="372D716B" w14:textId="77777777" w:rsidR="00B013E6" w:rsidRDefault="00B013E6">
    <w:pPr>
      <w:pStyle w:val="Sidehoved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Sidehoved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Sidehoved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9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0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1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4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5" w15:restartNumberingAfterBreak="0">
    <w:nsid w:val="3E156D07"/>
    <w:multiLevelType w:val="hybridMultilevel"/>
    <w:tmpl w:val="09BE3C9E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8566A5"/>
    <w:multiLevelType w:val="hybridMultilevel"/>
    <w:tmpl w:val="037E55E4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8" w15:restartNumberingAfterBreak="0">
    <w:nsid w:val="5CA4408D"/>
    <w:multiLevelType w:val="multilevel"/>
    <w:tmpl w:val="C7663E84"/>
    <w:lvl w:ilvl="0">
      <w:start w:val="1"/>
      <w:numFmt w:val="decimal"/>
      <w:pStyle w:val="Overskrift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19" w15:restartNumberingAfterBreak="0">
    <w:nsid w:val="623D1A85"/>
    <w:multiLevelType w:val="hybridMultilevel"/>
    <w:tmpl w:val="194E0870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63843"/>
    <w:multiLevelType w:val="hybridMultilevel"/>
    <w:tmpl w:val="6742CA8C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714040239">
    <w:abstractNumId w:val="7"/>
  </w:num>
  <w:num w:numId="2" w16cid:durableId="725449842">
    <w:abstractNumId w:val="6"/>
  </w:num>
  <w:num w:numId="3" w16cid:durableId="1274630690">
    <w:abstractNumId w:val="5"/>
  </w:num>
  <w:num w:numId="4" w16cid:durableId="1766727408">
    <w:abstractNumId w:val="4"/>
  </w:num>
  <w:num w:numId="5" w16cid:durableId="547836916">
    <w:abstractNumId w:val="3"/>
  </w:num>
  <w:num w:numId="6" w16cid:durableId="1770664031">
    <w:abstractNumId w:val="2"/>
  </w:num>
  <w:num w:numId="7" w16cid:durableId="670721034">
    <w:abstractNumId w:val="1"/>
  </w:num>
  <w:num w:numId="8" w16cid:durableId="913129820">
    <w:abstractNumId w:val="0"/>
  </w:num>
  <w:num w:numId="9" w16cid:durableId="181670820">
    <w:abstractNumId w:val="12"/>
  </w:num>
  <w:num w:numId="10" w16cid:durableId="2045055607">
    <w:abstractNumId w:val="11"/>
  </w:num>
  <w:num w:numId="11" w16cid:durableId="872304078">
    <w:abstractNumId w:val="22"/>
  </w:num>
  <w:num w:numId="12" w16cid:durableId="1086607848">
    <w:abstractNumId w:val="8"/>
  </w:num>
  <w:num w:numId="13" w16cid:durableId="222715341">
    <w:abstractNumId w:val="17"/>
  </w:num>
  <w:num w:numId="14" w16cid:durableId="154419514">
    <w:abstractNumId w:val="13"/>
  </w:num>
  <w:num w:numId="15" w16cid:durableId="1822623519">
    <w:abstractNumId w:val="18"/>
  </w:num>
  <w:num w:numId="16" w16cid:durableId="246814814">
    <w:abstractNumId w:val="20"/>
  </w:num>
  <w:num w:numId="17" w16cid:durableId="2042126483">
    <w:abstractNumId w:val="9"/>
  </w:num>
  <w:num w:numId="18" w16cid:durableId="387729570">
    <w:abstractNumId w:val="10"/>
  </w:num>
  <w:num w:numId="19" w16cid:durableId="360787101">
    <w:abstractNumId w:val="16"/>
  </w:num>
  <w:num w:numId="20" w16cid:durableId="1390692431">
    <w:abstractNumId w:val="15"/>
  </w:num>
  <w:num w:numId="21" w16cid:durableId="1762143920">
    <w:abstractNumId w:val="19"/>
  </w:num>
  <w:num w:numId="22" w16cid:durableId="479422781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82502"/>
    <w:rsid w:val="000A7C99"/>
    <w:rsid w:val="000C7A28"/>
    <w:rsid w:val="000D39AE"/>
    <w:rsid w:val="000D6C2F"/>
    <w:rsid w:val="000F4E3E"/>
    <w:rsid w:val="00102FD0"/>
    <w:rsid w:val="00114ED6"/>
    <w:rsid w:val="00127469"/>
    <w:rsid w:val="00127E10"/>
    <w:rsid w:val="001A24B2"/>
    <w:rsid w:val="001A5FB4"/>
    <w:rsid w:val="001D047C"/>
    <w:rsid w:val="002109A1"/>
    <w:rsid w:val="0021137B"/>
    <w:rsid w:val="00230AC8"/>
    <w:rsid w:val="00252146"/>
    <w:rsid w:val="0026544B"/>
    <w:rsid w:val="00271E7E"/>
    <w:rsid w:val="0029105E"/>
    <w:rsid w:val="002A09FB"/>
    <w:rsid w:val="002A7E26"/>
    <w:rsid w:val="002D68DE"/>
    <w:rsid w:val="002E065B"/>
    <w:rsid w:val="002E2DA6"/>
    <w:rsid w:val="002E5950"/>
    <w:rsid w:val="00305E1D"/>
    <w:rsid w:val="00370032"/>
    <w:rsid w:val="003B0CE4"/>
    <w:rsid w:val="003B2F01"/>
    <w:rsid w:val="003C1A51"/>
    <w:rsid w:val="003C27B4"/>
    <w:rsid w:val="004403C2"/>
    <w:rsid w:val="0044213F"/>
    <w:rsid w:val="00442652"/>
    <w:rsid w:val="004476AB"/>
    <w:rsid w:val="00454F01"/>
    <w:rsid w:val="00485175"/>
    <w:rsid w:val="004A2D9D"/>
    <w:rsid w:val="004B1855"/>
    <w:rsid w:val="004B42CD"/>
    <w:rsid w:val="004F52A6"/>
    <w:rsid w:val="0050264B"/>
    <w:rsid w:val="0054001D"/>
    <w:rsid w:val="00542D09"/>
    <w:rsid w:val="00543A14"/>
    <w:rsid w:val="00555234"/>
    <w:rsid w:val="00582FF5"/>
    <w:rsid w:val="005A4D48"/>
    <w:rsid w:val="005D19CF"/>
    <w:rsid w:val="00652761"/>
    <w:rsid w:val="006532FA"/>
    <w:rsid w:val="00683618"/>
    <w:rsid w:val="00683B89"/>
    <w:rsid w:val="0069334B"/>
    <w:rsid w:val="006B5EE9"/>
    <w:rsid w:val="006C2580"/>
    <w:rsid w:val="006E062F"/>
    <w:rsid w:val="006E6DEE"/>
    <w:rsid w:val="006F1C62"/>
    <w:rsid w:val="00730FA1"/>
    <w:rsid w:val="007349A7"/>
    <w:rsid w:val="0074279E"/>
    <w:rsid w:val="00783D75"/>
    <w:rsid w:val="007947C1"/>
    <w:rsid w:val="007A48FA"/>
    <w:rsid w:val="007B789D"/>
    <w:rsid w:val="007D0119"/>
    <w:rsid w:val="0083165F"/>
    <w:rsid w:val="008B3896"/>
    <w:rsid w:val="008C5EE8"/>
    <w:rsid w:val="00976F57"/>
    <w:rsid w:val="00977CE6"/>
    <w:rsid w:val="009A6563"/>
    <w:rsid w:val="00A314C7"/>
    <w:rsid w:val="00A471AA"/>
    <w:rsid w:val="00A926D7"/>
    <w:rsid w:val="00A96289"/>
    <w:rsid w:val="00AC57C6"/>
    <w:rsid w:val="00AD14F5"/>
    <w:rsid w:val="00B013E6"/>
    <w:rsid w:val="00B117EE"/>
    <w:rsid w:val="00B17FBB"/>
    <w:rsid w:val="00B21583"/>
    <w:rsid w:val="00B52295"/>
    <w:rsid w:val="00B70502"/>
    <w:rsid w:val="00BC61A9"/>
    <w:rsid w:val="00BC7498"/>
    <w:rsid w:val="00BE4FA0"/>
    <w:rsid w:val="00C55C97"/>
    <w:rsid w:val="00C62870"/>
    <w:rsid w:val="00C6342F"/>
    <w:rsid w:val="00C758BD"/>
    <w:rsid w:val="00C82CB0"/>
    <w:rsid w:val="00C87392"/>
    <w:rsid w:val="00CC240A"/>
    <w:rsid w:val="00CC4F0A"/>
    <w:rsid w:val="00D1394F"/>
    <w:rsid w:val="00D576AA"/>
    <w:rsid w:val="00D6299D"/>
    <w:rsid w:val="00D96E03"/>
    <w:rsid w:val="00DA620A"/>
    <w:rsid w:val="00DC2729"/>
    <w:rsid w:val="00DE2BAF"/>
    <w:rsid w:val="00E3196E"/>
    <w:rsid w:val="00E540E6"/>
    <w:rsid w:val="00E55F12"/>
    <w:rsid w:val="00E573B8"/>
    <w:rsid w:val="00E6547A"/>
    <w:rsid w:val="00E84B6D"/>
    <w:rsid w:val="00EC09BD"/>
    <w:rsid w:val="00ED780B"/>
    <w:rsid w:val="00F61D83"/>
    <w:rsid w:val="00F91B81"/>
    <w:rsid w:val="00FB0F9F"/>
    <w:rsid w:val="00FC19E7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aliases w:val="H1,Overskrift 1 Tegn"/>
    <w:basedOn w:val="Normal"/>
    <w:next w:val="Normal"/>
    <w:uiPriority w:val="1"/>
    <w:qFormat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Overskrift2">
    <w:name w:val="heading 2"/>
    <w:aliases w:val="Overskrift 2 Tegn1,Overskrift 2 Tegn Tegn"/>
    <w:basedOn w:val="Normal"/>
    <w:next w:val="Normal"/>
    <w:link w:val="Overskrift2Tegn"/>
    <w:uiPriority w:val="1"/>
    <w:qFormat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Overskrift4">
    <w:name w:val="heading 4"/>
    <w:basedOn w:val="Normal"/>
    <w:next w:val="Normal"/>
    <w:uiPriority w:val="1"/>
    <w:qFormat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Overskrift5">
    <w:name w:val="heading 5"/>
    <w:basedOn w:val="Normal"/>
    <w:next w:val="Normal"/>
    <w:uiPriority w:val="1"/>
    <w:qFormat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Overskrift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Overskrift7">
    <w:name w:val="heading 7"/>
    <w:basedOn w:val="Normal"/>
    <w:next w:val="Normal"/>
    <w:uiPriority w:val="1"/>
    <w:qFormat/>
    <w:pPr>
      <w:numPr>
        <w:ilvl w:val="6"/>
        <w:numId w:val="15"/>
      </w:numPr>
      <w:outlineLvl w:val="6"/>
    </w:pPr>
    <w:rPr>
      <w:sz w:val="17"/>
    </w:rPr>
  </w:style>
  <w:style w:type="paragraph" w:styleId="Overskrift8">
    <w:name w:val="heading 8"/>
    <w:basedOn w:val="Normal"/>
    <w:next w:val="Normal"/>
    <w:uiPriority w:val="1"/>
    <w:qFormat/>
    <w:pPr>
      <w:numPr>
        <w:ilvl w:val="7"/>
        <w:numId w:val="15"/>
      </w:numPr>
      <w:outlineLvl w:val="7"/>
    </w:pPr>
    <w:rPr>
      <w:b/>
      <w:iCs/>
    </w:rPr>
  </w:style>
  <w:style w:type="paragraph" w:styleId="Overskrift9">
    <w:name w:val="heading 9"/>
    <w:basedOn w:val="Normal"/>
    <w:next w:val="Normal"/>
    <w:uiPriority w:val="1"/>
    <w:qFormat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Slutnotehenvisning">
    <w:name w:val="end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Slutnoteteks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dnotehenvisning">
    <w:name w:val="foot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dnoteteks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-akronym">
    <w:name w:val="HTML Acronym"/>
    <w:basedOn w:val="Standardskrifttypeiafsnit"/>
    <w:uiPriority w:val="99"/>
    <w:semiHidden/>
    <w:rPr>
      <w:lang w:val="da-DK"/>
    </w:rPr>
  </w:style>
  <w:style w:type="paragraph" w:styleId="HTML-adresse">
    <w:name w:val="HTML Address"/>
    <w:basedOn w:val="Normal"/>
    <w:uiPriority w:val="99"/>
    <w:semiHidden/>
    <w:rPr>
      <w:i/>
      <w:iCs/>
    </w:rPr>
  </w:style>
  <w:style w:type="character" w:styleId="HTML-citat">
    <w:name w:val="HTML Cite"/>
    <w:basedOn w:val="Standardskrifttypeiafsnit"/>
    <w:uiPriority w:val="99"/>
    <w:semiHidden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FormateretHTML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rPr>
      <w:rFonts w:ascii="Courier New" w:hAnsi="Courier New" w:cs="Courier New"/>
      <w:lang w:val="da-DK"/>
    </w:rPr>
  </w:style>
  <w:style w:type="character" w:styleId="HTML-skrivemaskine">
    <w:name w:val="HTML Typewriter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Pr>
      <w:i/>
      <w:iCs/>
      <w:lang w:val="da-DK"/>
    </w:rPr>
  </w:style>
  <w:style w:type="character" w:styleId="Linjenummer">
    <w:name w:val="line number"/>
    <w:basedOn w:val="Standardskrifttypeiafsnit"/>
    <w:uiPriority w:val="99"/>
    <w:semiHidden/>
    <w:rPr>
      <w:lang w:val="da-DK"/>
    </w:rPr>
  </w:style>
  <w:style w:type="paragraph" w:styleId="Liste">
    <w:name w:val="List"/>
    <w:basedOn w:val="Normal"/>
    <w:uiPriority w:val="99"/>
    <w:semiHidden/>
    <w:pPr>
      <w:ind w:left="283" w:hanging="283"/>
    </w:pPr>
  </w:style>
  <w:style w:type="paragraph" w:styleId="Liste2">
    <w:name w:val="List 2"/>
    <w:basedOn w:val="Normal"/>
    <w:uiPriority w:val="99"/>
    <w:semiHidden/>
    <w:pPr>
      <w:ind w:left="566" w:hanging="283"/>
    </w:pPr>
  </w:style>
  <w:style w:type="paragraph" w:styleId="Liste3">
    <w:name w:val="List 3"/>
    <w:basedOn w:val="Normal"/>
    <w:uiPriority w:val="99"/>
    <w:semiHidden/>
    <w:pPr>
      <w:ind w:left="849" w:hanging="283"/>
    </w:pPr>
  </w:style>
  <w:style w:type="paragraph" w:styleId="Liste4">
    <w:name w:val="List 4"/>
    <w:basedOn w:val="Normal"/>
    <w:uiPriority w:val="99"/>
    <w:semiHidden/>
    <w:pPr>
      <w:ind w:left="1132" w:hanging="283"/>
    </w:pPr>
  </w:style>
  <w:style w:type="paragraph" w:styleId="Liste5">
    <w:name w:val="List 5"/>
    <w:basedOn w:val="Normal"/>
    <w:uiPriority w:val="99"/>
    <w:semiHidden/>
    <w:pPr>
      <w:ind w:left="1415" w:hanging="283"/>
    </w:pPr>
  </w:style>
  <w:style w:type="paragraph" w:styleId="Opstilling-punkttegn">
    <w:name w:val="List Bullet"/>
    <w:basedOn w:val="Normal"/>
    <w:uiPriority w:val="99"/>
    <w:qFormat/>
    <w:pPr>
      <w:numPr>
        <w:numId w:val="17"/>
      </w:numPr>
    </w:pPr>
  </w:style>
  <w:style w:type="paragraph" w:styleId="Opstilling-punkttegn2">
    <w:name w:val="List Bullet 2"/>
    <w:basedOn w:val="Normal"/>
    <w:uiPriority w:val="9"/>
    <w:semiHidden/>
    <w:unhideWhenUsed/>
    <w:pPr>
      <w:numPr>
        <w:numId w:val="1"/>
      </w:numPr>
    </w:pPr>
  </w:style>
  <w:style w:type="paragraph" w:styleId="Opstilling-punkttegn3">
    <w:name w:val="List Bullet 3"/>
    <w:basedOn w:val="Normal"/>
    <w:uiPriority w:val="9"/>
    <w:semiHidden/>
    <w:pPr>
      <w:numPr>
        <w:numId w:val="2"/>
      </w:numPr>
    </w:pPr>
  </w:style>
  <w:style w:type="paragraph" w:styleId="Opstilling-punkttegn4">
    <w:name w:val="List Bullet 4"/>
    <w:basedOn w:val="Normal"/>
    <w:uiPriority w:val="9"/>
    <w:semiHidden/>
    <w:pPr>
      <w:numPr>
        <w:numId w:val="3"/>
      </w:numPr>
    </w:pPr>
  </w:style>
  <w:style w:type="paragraph" w:styleId="Opstilling-punkttegn5">
    <w:name w:val="List Bullet 5"/>
    <w:basedOn w:val="Normal"/>
    <w:uiPriority w:val="9"/>
    <w:semiHidden/>
    <w:pPr>
      <w:numPr>
        <w:numId w:val="4"/>
      </w:numPr>
    </w:pPr>
  </w:style>
  <w:style w:type="paragraph" w:styleId="Opstilling-forts">
    <w:name w:val="List Continue"/>
    <w:basedOn w:val="Normal"/>
    <w:uiPriority w:val="9"/>
    <w:semiHidden/>
    <w:pPr>
      <w:spacing w:after="120"/>
      <w:ind w:left="283"/>
    </w:pPr>
  </w:style>
  <w:style w:type="paragraph" w:styleId="Opstilling-forts2">
    <w:name w:val="List Continue 2"/>
    <w:basedOn w:val="Normal"/>
    <w:uiPriority w:val="9"/>
    <w:semiHidden/>
    <w:pPr>
      <w:spacing w:after="120"/>
      <w:ind w:left="566"/>
    </w:pPr>
  </w:style>
  <w:style w:type="paragraph" w:styleId="Opstilling-forts3">
    <w:name w:val="List Continue 3"/>
    <w:basedOn w:val="Normal"/>
    <w:uiPriority w:val="9"/>
    <w:semiHidden/>
    <w:pPr>
      <w:spacing w:after="120"/>
      <w:ind w:left="849"/>
    </w:pPr>
  </w:style>
  <w:style w:type="paragraph" w:styleId="Opstilling-forts4">
    <w:name w:val="List Continue 4"/>
    <w:basedOn w:val="Normal"/>
    <w:uiPriority w:val="9"/>
    <w:semiHidden/>
    <w:pPr>
      <w:spacing w:after="120"/>
      <w:ind w:left="1132"/>
    </w:pPr>
  </w:style>
  <w:style w:type="paragraph" w:styleId="Opstilling-forts5">
    <w:name w:val="List Continue 5"/>
    <w:basedOn w:val="Normal"/>
    <w:uiPriority w:val="9"/>
    <w:semiHidden/>
    <w:pPr>
      <w:spacing w:after="120"/>
      <w:ind w:left="1415"/>
    </w:pPr>
  </w:style>
  <w:style w:type="paragraph" w:styleId="Opstilling-talellerbogst">
    <w:name w:val="List Number"/>
    <w:basedOn w:val="Normal"/>
    <w:uiPriority w:val="3"/>
    <w:qFormat/>
    <w:pPr>
      <w:numPr>
        <w:numId w:val="18"/>
      </w:numPr>
    </w:pPr>
  </w:style>
  <w:style w:type="paragraph" w:styleId="Opstilling-talellerbogst2">
    <w:name w:val="List Number 2"/>
    <w:basedOn w:val="Normal"/>
    <w:uiPriority w:val="3"/>
    <w:semiHidden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Opstilling-talellerbogst3">
    <w:name w:val="List Number 3"/>
    <w:basedOn w:val="Normal"/>
    <w:uiPriority w:val="3"/>
    <w:semiHidden/>
    <w:pPr>
      <w:numPr>
        <w:numId w:val="6"/>
      </w:numPr>
    </w:pPr>
  </w:style>
  <w:style w:type="paragraph" w:styleId="Opstilling-talellerbogst4">
    <w:name w:val="List Number 4"/>
    <w:basedOn w:val="Normal"/>
    <w:uiPriority w:val="3"/>
    <w:semiHidden/>
    <w:pPr>
      <w:numPr>
        <w:numId w:val="7"/>
      </w:numPr>
    </w:pPr>
  </w:style>
  <w:style w:type="paragraph" w:styleId="Opstilling-talellerbogst5">
    <w:name w:val="List Number 5"/>
    <w:basedOn w:val="Normal"/>
    <w:uiPriority w:val="3"/>
    <w:semiHidden/>
    <w:pPr>
      <w:numPr>
        <w:numId w:val="8"/>
      </w:numPr>
    </w:pPr>
  </w:style>
  <w:style w:type="paragraph" w:styleId="Brevhoved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5"/>
    <w:semiHidden/>
    <w:pPr>
      <w:ind w:left="1304"/>
    </w:pPr>
  </w:style>
  <w:style w:type="paragraph" w:styleId="Noteoverskrift">
    <w:name w:val="Note Heading"/>
    <w:basedOn w:val="Normal"/>
    <w:next w:val="Normal"/>
    <w:uiPriority w:val="5"/>
    <w:semiHidden/>
  </w:style>
  <w:style w:type="paragraph" w:styleId="Almindeligteks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tarthilsen">
    <w:name w:val="Salutation"/>
    <w:basedOn w:val="Normal"/>
    <w:next w:val="Normal"/>
    <w:uiPriority w:val="5"/>
    <w:semiHidden/>
  </w:style>
  <w:style w:type="paragraph" w:styleId="Underskrift">
    <w:name w:val="Signature"/>
    <w:basedOn w:val="Normal"/>
    <w:uiPriority w:val="5"/>
    <w:semiHidden/>
    <w:pPr>
      <w:ind w:left="4252"/>
    </w:pPr>
  </w:style>
  <w:style w:type="character" w:styleId="Strk">
    <w:name w:val="Strong"/>
    <w:basedOn w:val="Standardskrifttypeiafsnit"/>
    <w:uiPriority w:val="5"/>
    <w:semiHidden/>
    <w:unhideWhenUsed/>
    <w:qFormat/>
    <w:rPr>
      <w:b/>
      <w:bCs/>
      <w:lang w:val="da-DK"/>
    </w:rPr>
  </w:style>
  <w:style w:type="paragraph" w:styleId="Undertitel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Indholdsfortegnelse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4">
    <w:name w:val="toc 4"/>
    <w:basedOn w:val="Normal"/>
    <w:next w:val="Normal"/>
    <w:link w:val="Indholdsfortegnelse4Tegn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Ingenoversigt"/>
    <w:semiHidden/>
    <w:pPr>
      <w:numPr>
        <w:numId w:val="9"/>
      </w:numPr>
    </w:pPr>
  </w:style>
  <w:style w:type="numbering" w:styleId="1ai">
    <w:name w:val="Outline List 1"/>
    <w:basedOn w:val="Ingenoversigt"/>
    <w:semiHidden/>
    <w:pPr>
      <w:numPr>
        <w:numId w:val="10"/>
      </w:numPr>
    </w:pPr>
  </w:style>
  <w:style w:type="numbering" w:styleId="ArtikelSektion">
    <w:name w:val="Outline List 3"/>
    <w:basedOn w:val="Ingenoversigt"/>
    <w:semiHidden/>
    <w:pPr>
      <w:numPr>
        <w:numId w:val="11"/>
      </w:numPr>
    </w:pPr>
  </w:style>
  <w:style w:type="paragraph" w:styleId="Bloktekst">
    <w:name w:val="Block Text"/>
    <w:basedOn w:val="Normal"/>
    <w:uiPriority w:val="99"/>
    <w:semiHidden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pPr>
      <w:spacing w:after="120"/>
    </w:pPr>
  </w:style>
  <w:style w:type="paragraph" w:styleId="Brdtekst2">
    <w:name w:val="Body Text 2"/>
    <w:basedOn w:val="Normal"/>
    <w:uiPriority w:val="99"/>
    <w:semiHidden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pPr>
      <w:ind w:firstLine="210"/>
    </w:pPr>
  </w:style>
  <w:style w:type="paragraph" w:styleId="Brdtekstindrykning">
    <w:name w:val="Body Text Indent"/>
    <w:basedOn w:val="Normal"/>
    <w:uiPriority w:val="99"/>
    <w:semiHidden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pPr>
      <w:ind w:firstLine="210"/>
    </w:pPr>
  </w:style>
  <w:style w:type="paragraph" w:styleId="Brdtekstindrykning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Sluthilsen">
    <w:name w:val="Closing"/>
    <w:basedOn w:val="Normal"/>
    <w:uiPriority w:val="9"/>
    <w:semiHidden/>
    <w:pPr>
      <w:ind w:left="4252"/>
    </w:pPr>
  </w:style>
  <w:style w:type="paragraph" w:styleId="Dato">
    <w:name w:val="Date"/>
    <w:basedOn w:val="Normal"/>
    <w:next w:val="Normal"/>
    <w:uiPriority w:val="9"/>
    <w:semiHidden/>
  </w:style>
  <w:style w:type="paragraph" w:styleId="Mailsignatur">
    <w:name w:val="E-mail Signature"/>
    <w:basedOn w:val="Normal"/>
    <w:uiPriority w:val="9"/>
    <w:semiHidden/>
  </w:style>
  <w:style w:type="character" w:styleId="Fremhv">
    <w:name w:val="Emphasis"/>
    <w:basedOn w:val="Standardskrifttypeiafsnit"/>
    <w:uiPriority w:val="9"/>
    <w:semiHidden/>
    <w:unhideWhenUsed/>
    <w:rPr>
      <w:i/>
      <w:iCs/>
      <w:lang w:val="da-DK"/>
    </w:rPr>
  </w:style>
  <w:style w:type="paragraph" w:styleId="Modtageradresse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Sidefod">
    <w:name w:val="footer"/>
    <w:basedOn w:val="Normal"/>
    <w:link w:val="SidefodTegn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Sidehoved">
    <w:name w:val="header"/>
    <w:basedOn w:val="Normal"/>
    <w:link w:val="SidehovedTegn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BesgtLink">
    <w:name w:val="FollowedHyperlink"/>
    <w:basedOn w:val="Standardskrifttypeiafsni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Standardskrifttypeiafsni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Sidetal">
    <w:name w:val="page number"/>
    <w:basedOn w:val="Standardskrifttypeiafsni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Standardskrifttypeiafsni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Standardskrifttypeiafsni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Sidehoved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Indholdsfortegnelse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Indholdsfortegnelse4Tegn">
    <w:name w:val="Indholdsfortegnelse 4 Tegn"/>
    <w:basedOn w:val="Standardskrifttypeiafsnit"/>
    <w:link w:val="Indholdsfortegnelse4"/>
    <w:uiPriority w:val="99"/>
    <w:semiHidden/>
    <w:rPr>
      <w:lang w:val="da-DK"/>
    </w:rPr>
  </w:style>
  <w:style w:type="paragraph" w:styleId="Dokumentoversigt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Overskrift1"/>
    <w:next w:val="Normal"/>
    <w:uiPriority w:val="2"/>
    <w:qFormat/>
    <w:pPr>
      <w:numPr>
        <w:numId w:val="14"/>
      </w:numPr>
      <w:outlineLvl w:val="9"/>
    </w:pPr>
  </w:style>
  <w:style w:type="paragraph" w:customStyle="1" w:styleId="H2-NOTTOC">
    <w:name w:val="H2 - NOT TOC"/>
    <w:basedOn w:val="Overskrift2"/>
    <w:next w:val="Normal"/>
    <w:uiPriority w:val="2"/>
    <w:qFormat/>
    <w:pPr>
      <w:numPr>
        <w:numId w:val="14"/>
      </w:numPr>
      <w:outlineLvl w:val="9"/>
    </w:pPr>
  </w:style>
  <w:style w:type="paragraph" w:customStyle="1" w:styleId="H3-NOTTOC">
    <w:name w:val="H3 - NOT TOC"/>
    <w:basedOn w:val="Overskrift3"/>
    <w:next w:val="Normal"/>
    <w:uiPriority w:val="2"/>
    <w:qFormat/>
    <w:pPr>
      <w:numPr>
        <w:numId w:val="14"/>
      </w:numPr>
      <w:outlineLvl w:val="9"/>
    </w:pPr>
  </w:style>
  <w:style w:type="paragraph" w:customStyle="1" w:styleId="H4-NOTTOC">
    <w:name w:val="H4 - NOT TOC"/>
    <w:basedOn w:val="Overskrift4"/>
    <w:next w:val="Normal"/>
    <w:uiPriority w:val="2"/>
    <w:qFormat/>
    <w:pPr>
      <w:numPr>
        <w:numId w:val="14"/>
      </w:numPr>
      <w:outlineLvl w:val="9"/>
    </w:pPr>
  </w:style>
  <w:style w:type="character" w:customStyle="1" w:styleId="SidefodTegn">
    <w:name w:val="Sidefod Tegn"/>
    <w:basedOn w:val="Standardskrifttypeiafsnit"/>
    <w:link w:val="Sidefod"/>
    <w:uiPriority w:val="9"/>
    <w:rPr>
      <w:sz w:val="13"/>
      <w:lang w:val="da-DK"/>
    </w:rPr>
  </w:style>
  <w:style w:type="paragraph" w:styleId="Indholdsfortegnelse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Indholdsfortegnelse8">
    <w:name w:val="toc 8"/>
    <w:basedOn w:val="Normal"/>
    <w:next w:val="Normal"/>
    <w:uiPriority w:val="39"/>
    <w:pPr>
      <w:ind w:left="-57"/>
    </w:pPr>
  </w:style>
  <w:style w:type="paragraph" w:styleId="Indholdsfortegnelse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SidehovedTegn">
    <w:name w:val="Sidehoved Tegn"/>
    <w:basedOn w:val="Standardskrifttypeiafsnit"/>
    <w:link w:val="Sidehoved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Sidefod"/>
    <w:uiPriority w:val="9"/>
    <w:semiHidden/>
    <w:pPr>
      <w:ind w:left="0"/>
    </w:pPr>
  </w:style>
  <w:style w:type="paragraph" w:styleId="Markeringsbobletekst">
    <w:name w:val="Balloon Text"/>
    <w:basedOn w:val="Normal"/>
    <w:link w:val="MarkeringsbobletekstTegn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Overskrift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Sidefod"/>
    <w:uiPriority w:val="9"/>
    <w:qFormat/>
    <w:pPr>
      <w:ind w:left="0"/>
      <w:jc w:val="right"/>
    </w:pPr>
  </w:style>
  <w:style w:type="paragraph" w:styleId="Bibliografi">
    <w:name w:val="Bibliography"/>
    <w:basedOn w:val="Normal"/>
    <w:next w:val="Normal"/>
    <w:uiPriority w:val="37"/>
    <w:semiHidden/>
    <w:unhideWhenUsed/>
  </w:style>
  <w:style w:type="character" w:styleId="Bogenstitel">
    <w:name w:val="Book Title"/>
    <w:basedOn w:val="Standardskrifttypeiafsnit"/>
    <w:uiPriority w:val="33"/>
    <w:qFormat/>
    <w:rPr>
      <w:b/>
      <w:bCs/>
      <w:i/>
      <w:iCs/>
      <w:spacing w:val="5"/>
      <w:lang w:val="da-DK"/>
    </w:rPr>
  </w:style>
  <w:style w:type="table" w:styleId="Farvetgitter">
    <w:name w:val="Colorful Grid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unhideWhenUsed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"/>
    <w:semiHidden/>
    <w:unhideWhenUsed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"/>
    <w:semiHidden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ittertabel1-lys">
    <w:name w:val="Grid Table 1 Light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2-farve2">
    <w:name w:val="Grid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2-farve3">
    <w:name w:val="Grid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2-farve4">
    <w:name w:val="Grid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3">
    <w:name w:val="Grid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ittertabel4">
    <w:name w:val="Grid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4-farve2">
    <w:name w:val="Grid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4-farve3">
    <w:name w:val="Grid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4-farve4">
    <w:name w:val="Grid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5-mrk">
    <w:name w:val="Grid Table 5 Dark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ittertabel6-farverig">
    <w:name w:val="Grid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7-farverig">
    <w:name w:val="Grid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21"/>
    <w:qFormat/>
    <w:rPr>
      <w:i/>
      <w:iCs/>
      <w:color w:val="A7D3F5" w:themeColor="accent1"/>
      <w:lang w:val="da-DK"/>
    </w:rPr>
  </w:style>
  <w:style w:type="paragraph" w:styleId="Strktcitat">
    <w:name w:val="Intense Quote"/>
    <w:basedOn w:val="Normal"/>
    <w:next w:val="Normal"/>
    <w:link w:val="StrktcitatTegn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Pr>
      <w:i/>
      <w:iCs/>
      <w:color w:val="A7D3F5" w:themeColor="accent1"/>
      <w:lang w:val="da-DK"/>
    </w:rPr>
  </w:style>
  <w:style w:type="character" w:styleId="Kraftighenvisning">
    <w:name w:val="Intense Reference"/>
    <w:basedOn w:val="Standardskrifttypeiafsni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ystgitter">
    <w:name w:val="Light Grid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eafsnit">
    <w:name w:val="List Paragraph"/>
    <w:basedOn w:val="Normal"/>
    <w:link w:val="ListeafsnitTegn"/>
    <w:uiPriority w:val="99"/>
    <w:qFormat/>
    <w:pPr>
      <w:ind w:left="720"/>
      <w:contextualSpacing/>
    </w:pPr>
  </w:style>
  <w:style w:type="table" w:styleId="Listetabel1-lys">
    <w:name w:val="List Table 1 Light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2">
    <w:name w:val="List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2-farve2">
    <w:name w:val="List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2-farve3">
    <w:name w:val="List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2-farve4">
    <w:name w:val="List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3">
    <w:name w:val="List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4-farve2">
    <w:name w:val="List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4-farve3">
    <w:name w:val="List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4-farve4">
    <w:name w:val="List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5-mrk">
    <w:name w:val="List Table 5 Dark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7-farverig">
    <w:name w:val="List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Omtal">
    <w:name w:val="Mention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genafstand">
    <w:name w:val="No Spacing"/>
    <w:uiPriority w:val="3"/>
    <w:semiHidden/>
    <w:pPr>
      <w:spacing w:line="240" w:lineRule="auto"/>
    </w:pPr>
  </w:style>
  <w:style w:type="character" w:styleId="Pladsholdertekst">
    <w:name w:val="Placeholder Text"/>
    <w:basedOn w:val="Standardskrifttypeiafsnit"/>
    <w:uiPriority w:val="99"/>
    <w:semiHidden/>
    <w:rPr>
      <w:color w:val="808080"/>
      <w:lang w:val="da-DK"/>
    </w:rPr>
  </w:style>
  <w:style w:type="table" w:styleId="Almindeligtabel1">
    <w:name w:val="Plain Table 1"/>
    <w:basedOn w:val="Tabel-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t">
    <w:name w:val="Quote"/>
    <w:basedOn w:val="Normal"/>
    <w:next w:val="Normal"/>
    <w:link w:val="CitatTegn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Standardskrifttypeiafsnit"/>
    <w:uiPriority w:val="99"/>
    <w:semiHidden/>
    <w:unhideWhenUsed/>
    <w:rPr>
      <w:u w:val="dotted"/>
      <w:lang w:val="da-DK"/>
    </w:rPr>
  </w:style>
  <w:style w:type="character" w:styleId="Svagfremhvning">
    <w:name w:val="Subtle Emphasis"/>
    <w:basedOn w:val="Standardskrifttypeiafsnit"/>
    <w:uiPriority w:val="19"/>
    <w:qFormat/>
    <w:rPr>
      <w:i/>
      <w:iCs/>
      <w:color w:val="404040" w:themeColor="text1" w:themeTint="BF"/>
      <w:lang w:val="da-DK"/>
    </w:rPr>
  </w:style>
  <w:style w:type="character" w:styleId="Svaghenvisning">
    <w:name w:val="Subtle Reference"/>
    <w:basedOn w:val="Standardskrifttypeiafsnit"/>
    <w:uiPriority w:val="31"/>
    <w:qFormat/>
    <w:rPr>
      <w:smallCaps/>
      <w:color w:val="5A5A5A" w:themeColor="text1" w:themeTint="A5"/>
      <w:lang w:val="da-DK"/>
    </w:rPr>
  </w:style>
  <w:style w:type="table" w:styleId="Tabelgitter-lys">
    <w:name w:val="Grid Table Light"/>
    <w:basedOn w:val="Tabel-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tsamling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Listeoverfigurer">
    <w:name w:val="table of figures"/>
    <w:basedOn w:val="Normal"/>
    <w:next w:val="Normal"/>
    <w:uiPriority w:val="5"/>
    <w:semiHidden/>
    <w:unhideWhenUsed/>
  </w:style>
  <w:style w:type="paragraph" w:styleId="Citatoverskrift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lstomtale">
    <w:name w:val="Unresolved Mention"/>
    <w:basedOn w:val="Standardskrifttypeiafsni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Overskrift2Tegn">
    <w:name w:val="Overskrift 2 Tegn"/>
    <w:aliases w:val="Overskrift 2 Tegn1 Tegn,Overskrift 2 Tegn Tegn Tegn"/>
    <w:basedOn w:val="Standardskrifttypeiafsnit"/>
    <w:link w:val="Overskrift2"/>
    <w:uiPriority w:val="1"/>
    <w:rPr>
      <w:rFonts w:cs="Arial"/>
      <w:b/>
      <w:bCs/>
      <w:iCs/>
      <w:szCs w:val="28"/>
    </w:rPr>
  </w:style>
  <w:style w:type="character" w:customStyle="1" w:styleId="ListeafsnitTegn">
    <w:name w:val="Listeafsnit Tegn"/>
    <w:basedOn w:val="Standardskrifttypeiafsnit"/>
    <w:link w:val="Listeafsnit"/>
    <w:uiPriority w:val="99"/>
  </w:style>
  <w:style w:type="character" w:customStyle="1" w:styleId="normaltextrun">
    <w:name w:val="normaltextrun"/>
    <w:basedOn w:val="Standardskrifttypeiafsnit"/>
  </w:style>
  <w:style w:type="character" w:customStyle="1" w:styleId="spellingerror">
    <w:name w:val="spellingerror"/>
    <w:basedOn w:val="Standardskrifttypeiafsnit"/>
  </w:style>
  <w:style w:type="paragraph" w:styleId="Korrektur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customXml/itemProps2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2A821D-A81E-414D-9B2A-605FFE8B7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4fc43e-74cb-4ecd-8f0b-7e4e11483b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1099</TotalTime>
  <Pages>5</Pages>
  <Words>323</Words>
  <Characters>2016</Characters>
  <Application>Microsoft Office Word</Application>
  <DocSecurity>0</DocSecurity>
  <Lines>65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Maj-Britt Rose Böwadt</cp:lastModifiedBy>
  <cp:revision>303</cp:revision>
  <dcterms:created xsi:type="dcterms:W3CDTF">2018-03-08T10:27:00Z</dcterms:created>
  <dcterms:modified xsi:type="dcterms:W3CDTF">2026-08-21T06:44:00Z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0x01010024373CE2A0AAA344A185260442135A2D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MediaServiceImageTags">
    <vt:lpwstr/>
  </property>
  <property fmtid="{D5CDD505-2E9C-101B-9397-08002B2CF9AE}" pid="92" name="MSIP_Label_26f68670-8fe7-46b3-b55b-6957d0e86a46_ActionId">
    <vt:lpwstr>16b42f1f-c34f-434e-bca7-4e6a22819d60</vt:lpwstr>
  </property>
  <property fmtid="{D5CDD505-2E9C-101B-9397-08002B2CF9AE}" pid="93" name="MSIP_Label_26f68670-8fe7-46b3-b55b-6957d0e86a46_Name">
    <vt:lpwstr>Confidential - NO AI</vt:lpwstr>
  </property>
  <property fmtid="{D5CDD505-2E9C-101B-9397-08002B2CF9AE}" pid="94" name="MSIP_Label_26f68670-8fe7-46b3-b55b-6957d0e86a46_SetDate">
    <vt:lpwstr>2026-04-26T01:51:00Z</vt:lpwstr>
  </property>
  <property fmtid="{D5CDD505-2E9C-101B-9397-08002B2CF9AE}" pid="95" name="MSIP_Label_26f68670-8fe7-46b3-b55b-6957d0e86a46_SiteId">
    <vt:lpwstr>c8823c91-be81-4f89-b024-6c3dd789c106</vt:lpwstr>
  </property>
  <property fmtid="{D5CDD505-2E9C-101B-9397-08002B2CF9AE}" pid="96" name="MSIP_Label_26f68670-8fe7-46b3-b55b-6957d0e86a46_Enabled">
    <vt:lpwstr>True</vt:lpwstr>
  </property>
  <property fmtid="{D5CDD505-2E9C-101B-9397-08002B2CF9AE}" pid="97" name="docLang">
    <vt:lpwstr>da</vt:lpwstr>
  </property>
  <property fmtid="{D5CDD505-2E9C-101B-9397-08002B2CF9AE}" pid="98" name="MSIP_Label_26f68670-8fe7-46b3-b55b-6957d0e86a46_Removed">
    <vt:lpwstr>False</vt:lpwstr>
  </property>
  <property fmtid="{D5CDD505-2E9C-101B-9397-08002B2CF9AE}" pid="99" name="MSIP_Label_26f68670-8fe7-46b3-b55b-6957d0e86a46_Extended_MSFT_Method">
    <vt:lpwstr>Standard</vt:lpwstr>
  </property>
  <property fmtid="{D5CDD505-2E9C-101B-9397-08002B2CF9AE}" pid="100" name="Sensitivity">
    <vt:lpwstr>Confidential - NO AI</vt:lpwstr>
  </property>
  <property fmtid="{D5CDD505-2E9C-101B-9397-08002B2CF9AE}" pid="101" name="MSIP_Label_bc39398e-350a-456e-902d-194b9c90b617_ContentBits">
    <vt:lpwstr>0</vt:lpwstr>
  </property>
  <property fmtid="{D5CDD505-2E9C-101B-9397-08002B2CF9AE}" pid="102" name="MSIP_Label_bc39398e-350a-456e-902d-194b9c90b617_ActionId">
    <vt:lpwstr>28b48bc0-1bac-4656-b488-c0c378b59f2f</vt:lpwstr>
  </property>
  <property fmtid="{D5CDD505-2E9C-101B-9397-08002B2CF9AE}" pid="103" name="MSIP_Label_bc39398e-350a-456e-902d-194b9c90b617_SiteId">
    <vt:lpwstr>c8823c91-be81-4f89-b024-6c3dd789c106</vt:lpwstr>
  </property>
  <property fmtid="{D5CDD505-2E9C-101B-9397-08002B2CF9AE}" pid="104" name="MSIP_Label_bc39398e-350a-456e-902d-194b9c90b617_Method">
    <vt:lpwstr>Privileged</vt:lpwstr>
  </property>
  <property fmtid="{D5CDD505-2E9C-101B-9397-08002B2CF9AE}" pid="105" name="MSIP_Label_bc39398e-350a-456e-902d-194b9c90b617_Name">
    <vt:lpwstr>Client Materials</vt:lpwstr>
  </property>
  <property fmtid="{D5CDD505-2E9C-101B-9397-08002B2CF9AE}" pid="106" name="MSIP_Label_bc39398e-350a-456e-902d-194b9c90b617_Enabled">
    <vt:lpwstr>true</vt:lpwstr>
  </property>
  <property fmtid="{D5CDD505-2E9C-101B-9397-08002B2CF9AE}" pid="107" name="MSIP_Label_bc39398e-350a-456e-902d-194b9c90b617_SetDate">
    <vt:lpwstr>2025-03-11T07:33:13Z</vt:lpwstr>
  </property>
</Properties>
</file>